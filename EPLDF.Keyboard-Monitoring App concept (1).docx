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3AD0E" w14:textId="77777777" w:rsidR="00E04FCC" w:rsidRPr="00017DA9" w:rsidRDefault="00E04FCC" w:rsidP="00E04FCC">
      <w:pPr>
        <w:jc w:val="center"/>
        <w:rPr>
          <w:rFonts w:cs="Arial"/>
          <w:sz w:val="32"/>
          <w:szCs w:val="32"/>
        </w:rPr>
      </w:pPr>
    </w:p>
    <w:p w14:paraId="5692A27D" w14:textId="77777777" w:rsidR="00195168" w:rsidRPr="00017DA9" w:rsidRDefault="00195168" w:rsidP="00E04FCC">
      <w:pPr>
        <w:jc w:val="center"/>
        <w:rPr>
          <w:rFonts w:cs="Arial"/>
          <w:sz w:val="32"/>
          <w:szCs w:val="32"/>
        </w:rPr>
      </w:pPr>
    </w:p>
    <w:p w14:paraId="52707C49" w14:textId="7438D24A" w:rsidR="00195168" w:rsidRPr="00017DA9" w:rsidRDefault="00353154" w:rsidP="0025116B">
      <w:pPr>
        <w:jc w:val="center"/>
        <w:rPr>
          <w:sz w:val="44"/>
          <w:szCs w:val="44"/>
        </w:rPr>
      </w:pPr>
      <w:r w:rsidRPr="00017DA9">
        <w:rPr>
          <w:sz w:val="44"/>
          <w:szCs w:val="44"/>
        </w:rPr>
        <w:t>Development concept for the</w:t>
      </w:r>
    </w:p>
    <w:p w14:paraId="405CF0E2" w14:textId="67413604" w:rsidR="0025116B" w:rsidRPr="00017DA9" w:rsidRDefault="00536D9B" w:rsidP="0056439D">
      <w:pPr>
        <w:jc w:val="center"/>
        <w:rPr>
          <w:sz w:val="44"/>
          <w:szCs w:val="44"/>
        </w:rPr>
      </w:pPr>
      <w:r>
        <w:rPr>
          <w:sz w:val="44"/>
          <w:szCs w:val="44"/>
        </w:rPr>
        <w:t>EPLDF.KEYBOARD-MONITORING</w:t>
      </w:r>
    </w:p>
    <w:p w14:paraId="4891EB50" w14:textId="03DF30D4" w:rsidR="00A12406" w:rsidRPr="00017DA9" w:rsidRDefault="003C555A" w:rsidP="00525546">
      <w:pPr>
        <w:jc w:val="center"/>
        <w:rPr>
          <w:i/>
          <w:iCs/>
          <w:color w:val="404040" w:themeColor="text1" w:themeTint="BF"/>
        </w:rPr>
      </w:pPr>
      <w:bookmarkStart w:id="0" w:name="_Toc14851770"/>
      <w:bookmarkStart w:id="1" w:name="_Toc14852450"/>
      <w:bookmarkStart w:id="2" w:name="_Toc14852518"/>
      <w:r w:rsidRPr="00017DA9">
        <w:rPr>
          <w:rStyle w:val="SchwacheHervorhebung"/>
        </w:rPr>
        <w:t xml:space="preserve">Provided by </w:t>
      </w:r>
      <w:r w:rsidR="00113C20" w:rsidRPr="00017DA9">
        <w:rPr>
          <w:rStyle w:val="SchwacheHervorhebung"/>
        </w:rPr>
        <w:t>ICIG-BS</w:t>
      </w:r>
      <w:r w:rsidR="0025116B" w:rsidRPr="00017DA9">
        <w:rPr>
          <w:rStyle w:val="SchwacheHervorhebung"/>
        </w:rPr>
        <w:fldChar w:fldCharType="begin"/>
      </w:r>
      <w:r w:rsidR="0025116B" w:rsidRPr="00017DA9">
        <w:rPr>
          <w:rStyle w:val="SchwacheHervorhebung"/>
        </w:rPr>
        <w:instrText xml:space="preserve"> DOCPROPERTY  Company  \* MERGEFORMAT </w:instrText>
      </w:r>
      <w:r w:rsidR="0025116B" w:rsidRPr="00017DA9">
        <w:rPr>
          <w:rStyle w:val="SchwacheHervorhebung"/>
        </w:rPr>
        <w:fldChar w:fldCharType="end"/>
      </w:r>
      <w:bookmarkEnd w:id="0"/>
      <w:bookmarkEnd w:id="1"/>
      <w:bookmarkEnd w:id="2"/>
    </w:p>
    <w:p w14:paraId="20FD3468" w14:textId="77777777" w:rsidR="0011608D" w:rsidRPr="00017DA9" w:rsidRDefault="0011608D" w:rsidP="009657AA">
      <w:pPr>
        <w:outlineLvl w:val="0"/>
        <w:rPr>
          <w:b/>
          <w:sz w:val="24"/>
        </w:rPr>
      </w:pPr>
    </w:p>
    <w:p w14:paraId="2CD0332E" w14:textId="77777777" w:rsidR="0011608D" w:rsidRPr="00017DA9" w:rsidRDefault="0011608D" w:rsidP="009657AA">
      <w:pPr>
        <w:outlineLvl w:val="0"/>
        <w:rPr>
          <w:b/>
          <w:sz w:val="24"/>
        </w:rPr>
      </w:pPr>
    </w:p>
    <w:p w14:paraId="4A48246E" w14:textId="1D9709D4" w:rsidR="009657AA" w:rsidRPr="00017DA9" w:rsidRDefault="00113C20" w:rsidP="009657AA">
      <w:pPr>
        <w:outlineLvl w:val="0"/>
        <w:rPr>
          <w:rFonts w:cs="Arial"/>
          <w:b/>
          <w:bCs/>
          <w:sz w:val="24"/>
        </w:rPr>
      </w:pPr>
      <w:r w:rsidRPr="00017DA9">
        <w:rPr>
          <w:b/>
          <w:sz w:val="24"/>
        </w:rPr>
        <w:t>Au</w:t>
      </w:r>
      <w:r w:rsidR="00E816A4" w:rsidRPr="00017DA9">
        <w:rPr>
          <w:b/>
          <w:sz w:val="24"/>
        </w:rPr>
        <w:t>thor of the document</w:t>
      </w:r>
    </w:p>
    <w:p w14:paraId="4CAA7D0E" w14:textId="77777777" w:rsidR="009657AA" w:rsidRPr="00017DA9" w:rsidRDefault="009657AA" w:rsidP="009657AA">
      <w:pPr>
        <w:outlineLvl w:val="0"/>
        <w:rPr>
          <w:rFonts w:cs="Arial"/>
          <w:b/>
          <w:bCs/>
          <w:sz w:val="24"/>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29"/>
        <w:gridCol w:w="3195"/>
        <w:gridCol w:w="1247"/>
        <w:gridCol w:w="2835"/>
      </w:tblGrid>
      <w:tr w:rsidR="009657AA" w:rsidRPr="00017DA9" w14:paraId="21D47E9E" w14:textId="77777777" w:rsidTr="00E32057">
        <w:trPr>
          <w:trHeight w:val="66"/>
        </w:trPr>
        <w:tc>
          <w:tcPr>
            <w:tcW w:w="2329" w:type="dxa"/>
            <w:shd w:val="clear" w:color="auto" w:fill="D9D9D9"/>
          </w:tcPr>
          <w:p w14:paraId="438C6DE8" w14:textId="77777777" w:rsidR="009657AA" w:rsidRPr="00017DA9" w:rsidRDefault="009657AA" w:rsidP="005E63FB">
            <w:pPr>
              <w:rPr>
                <w:rFonts w:cs="Arial"/>
                <w:b/>
              </w:rPr>
            </w:pPr>
            <w:r w:rsidRPr="00017DA9">
              <w:rPr>
                <w:rFonts w:cs="Arial"/>
              </w:rPr>
              <w:t>Name</w:t>
            </w:r>
          </w:p>
        </w:tc>
        <w:tc>
          <w:tcPr>
            <w:tcW w:w="3195" w:type="dxa"/>
            <w:shd w:val="clear" w:color="auto" w:fill="D9D9D9"/>
          </w:tcPr>
          <w:p w14:paraId="7D6145BA" w14:textId="239F4268" w:rsidR="009657AA" w:rsidRPr="00017DA9" w:rsidRDefault="00113C20" w:rsidP="005E63FB">
            <w:pPr>
              <w:rPr>
                <w:rFonts w:cs="Arial"/>
              </w:rPr>
            </w:pPr>
            <w:r w:rsidRPr="00017DA9">
              <w:rPr>
                <w:rFonts w:cs="Arial"/>
              </w:rPr>
              <w:t>Role</w:t>
            </w:r>
            <w:r w:rsidR="0063179D" w:rsidRPr="00017DA9">
              <w:rPr>
                <w:rFonts w:cs="Arial"/>
              </w:rPr>
              <w:t xml:space="preserve">, </w:t>
            </w:r>
            <w:r w:rsidR="00E816A4" w:rsidRPr="00017DA9">
              <w:rPr>
                <w:rFonts w:cs="Arial"/>
              </w:rPr>
              <w:t>Department</w:t>
            </w:r>
          </w:p>
        </w:tc>
        <w:tc>
          <w:tcPr>
            <w:tcW w:w="1247" w:type="dxa"/>
            <w:shd w:val="clear" w:color="auto" w:fill="D9D9D9"/>
          </w:tcPr>
          <w:p w14:paraId="17BCF8B8" w14:textId="311DDB88" w:rsidR="009657AA" w:rsidRPr="00017DA9" w:rsidRDefault="00E816A4" w:rsidP="005E63FB">
            <w:pPr>
              <w:rPr>
                <w:rFonts w:cs="Arial"/>
              </w:rPr>
            </w:pPr>
            <w:r w:rsidRPr="00017DA9">
              <w:rPr>
                <w:rFonts w:cs="Arial"/>
              </w:rPr>
              <w:t>Date</w:t>
            </w:r>
          </w:p>
        </w:tc>
        <w:tc>
          <w:tcPr>
            <w:tcW w:w="2835" w:type="dxa"/>
            <w:shd w:val="clear" w:color="auto" w:fill="D9D9D9"/>
          </w:tcPr>
          <w:p w14:paraId="479E5FF8" w14:textId="077DE9C5" w:rsidR="009657AA" w:rsidRPr="00017DA9" w:rsidRDefault="00E816A4" w:rsidP="005E63FB">
            <w:pPr>
              <w:rPr>
                <w:rFonts w:cs="Arial"/>
              </w:rPr>
            </w:pPr>
            <w:r w:rsidRPr="00017DA9">
              <w:rPr>
                <w:rFonts w:cs="Arial"/>
              </w:rPr>
              <w:t>Signature</w:t>
            </w:r>
          </w:p>
        </w:tc>
      </w:tr>
      <w:tr w:rsidR="0011608D" w:rsidRPr="00017DA9" w14:paraId="1FDC356F" w14:textId="77777777" w:rsidTr="00E32057">
        <w:trPr>
          <w:trHeight w:val="790"/>
        </w:trPr>
        <w:tc>
          <w:tcPr>
            <w:tcW w:w="2329" w:type="dxa"/>
          </w:tcPr>
          <w:p w14:paraId="700A3ED9" w14:textId="0855EB6B" w:rsidR="0011608D" w:rsidRPr="00017DA9" w:rsidRDefault="001F43C1" w:rsidP="0011608D">
            <w:pPr>
              <w:rPr>
                <w:rFonts w:cs="Arial"/>
              </w:rPr>
            </w:pPr>
            <w:r>
              <w:rPr>
                <w:rFonts w:cs="Arial"/>
              </w:rPr>
              <w:t>Luca Müller</w:t>
            </w:r>
          </w:p>
        </w:tc>
        <w:tc>
          <w:tcPr>
            <w:tcW w:w="3195" w:type="dxa"/>
          </w:tcPr>
          <w:p w14:paraId="541A07A9" w14:textId="4362047C" w:rsidR="0011608D" w:rsidRPr="00433D9A" w:rsidRDefault="00433D9A" w:rsidP="0011608D">
            <w:pPr>
              <w:jc w:val="left"/>
              <w:rPr>
                <w:rFonts w:cs="Arial"/>
                <w:lang w:val="de-DE"/>
              </w:rPr>
            </w:pPr>
            <w:r w:rsidRPr="00433D9A">
              <w:rPr>
                <w:rFonts w:cs="Arial"/>
                <w:lang w:val="de-DE"/>
              </w:rPr>
              <w:t>Junior System Engineer Collaboration</w:t>
            </w:r>
          </w:p>
        </w:tc>
        <w:tc>
          <w:tcPr>
            <w:tcW w:w="1247" w:type="dxa"/>
          </w:tcPr>
          <w:p w14:paraId="05A4CFEA" w14:textId="77777777" w:rsidR="0011608D" w:rsidRPr="00017DA9" w:rsidRDefault="0011608D" w:rsidP="0011608D">
            <w:pPr>
              <w:autoSpaceDE w:val="0"/>
              <w:autoSpaceDN w:val="0"/>
              <w:adjustRightInd w:val="0"/>
              <w:rPr>
                <w:rFonts w:cs="Arial"/>
                <w:szCs w:val="22"/>
              </w:rPr>
            </w:pPr>
          </w:p>
        </w:tc>
        <w:tc>
          <w:tcPr>
            <w:tcW w:w="2835" w:type="dxa"/>
          </w:tcPr>
          <w:p w14:paraId="1EC8FE9B" w14:textId="77777777" w:rsidR="0011608D" w:rsidRPr="00017DA9" w:rsidRDefault="0011608D" w:rsidP="0011608D">
            <w:pPr>
              <w:rPr>
                <w:rFonts w:cs="Arial"/>
                <w:color w:val="999999"/>
              </w:rPr>
            </w:pPr>
          </w:p>
        </w:tc>
      </w:tr>
    </w:tbl>
    <w:p w14:paraId="5DFAB4D8" w14:textId="77777777" w:rsidR="009657AA" w:rsidRPr="00017DA9" w:rsidRDefault="009657AA" w:rsidP="00225158">
      <w:pPr>
        <w:jc w:val="left"/>
        <w:rPr>
          <w:sz w:val="24"/>
        </w:rPr>
      </w:pPr>
    </w:p>
    <w:p w14:paraId="75F8B448" w14:textId="62ED8FCF" w:rsidR="009657AA" w:rsidRPr="00017DA9" w:rsidRDefault="00E816A4" w:rsidP="009657AA">
      <w:pPr>
        <w:outlineLvl w:val="0"/>
        <w:rPr>
          <w:rFonts w:cs="Arial"/>
          <w:b/>
          <w:bCs/>
          <w:sz w:val="24"/>
        </w:rPr>
      </w:pPr>
      <w:r w:rsidRPr="00017DA9">
        <w:rPr>
          <w:rFonts w:cs="Arial"/>
          <w:b/>
          <w:bCs/>
          <w:sz w:val="24"/>
        </w:rPr>
        <w:t>Control of the document</w:t>
      </w:r>
    </w:p>
    <w:p w14:paraId="61292AFC" w14:textId="77777777" w:rsidR="009657AA" w:rsidRPr="00017DA9" w:rsidRDefault="009657AA" w:rsidP="009657AA">
      <w:pPr>
        <w:outlineLvl w:val="0"/>
        <w:rPr>
          <w:rFonts w:cs="Arial"/>
          <w:b/>
          <w:bCs/>
          <w:sz w:val="24"/>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35"/>
        <w:gridCol w:w="3289"/>
        <w:gridCol w:w="1247"/>
        <w:gridCol w:w="2835"/>
      </w:tblGrid>
      <w:tr w:rsidR="00E816A4" w:rsidRPr="00017DA9" w14:paraId="40575C20" w14:textId="77777777" w:rsidTr="00E32057">
        <w:trPr>
          <w:trHeight w:val="66"/>
        </w:trPr>
        <w:tc>
          <w:tcPr>
            <w:tcW w:w="2235" w:type="dxa"/>
            <w:shd w:val="clear" w:color="auto" w:fill="D9D9D9"/>
          </w:tcPr>
          <w:p w14:paraId="0362F711" w14:textId="77777777" w:rsidR="00E816A4" w:rsidRPr="00017DA9" w:rsidRDefault="00E816A4" w:rsidP="00E816A4">
            <w:pPr>
              <w:rPr>
                <w:rFonts w:cs="Arial"/>
                <w:b/>
              </w:rPr>
            </w:pPr>
            <w:r w:rsidRPr="00017DA9">
              <w:rPr>
                <w:rFonts w:cs="Arial"/>
              </w:rPr>
              <w:t>Name</w:t>
            </w:r>
          </w:p>
        </w:tc>
        <w:tc>
          <w:tcPr>
            <w:tcW w:w="3289" w:type="dxa"/>
            <w:shd w:val="clear" w:color="auto" w:fill="D9D9D9"/>
          </w:tcPr>
          <w:p w14:paraId="06AD01C6" w14:textId="0CCA9144" w:rsidR="00E816A4" w:rsidRPr="00017DA9" w:rsidRDefault="00E816A4" w:rsidP="00E816A4">
            <w:pPr>
              <w:rPr>
                <w:rFonts w:cs="Arial"/>
              </w:rPr>
            </w:pPr>
            <w:r w:rsidRPr="00017DA9">
              <w:rPr>
                <w:rFonts w:cs="Arial"/>
              </w:rPr>
              <w:t>Role, Department</w:t>
            </w:r>
          </w:p>
        </w:tc>
        <w:tc>
          <w:tcPr>
            <w:tcW w:w="1247" w:type="dxa"/>
            <w:shd w:val="clear" w:color="auto" w:fill="D9D9D9"/>
          </w:tcPr>
          <w:p w14:paraId="3629BE0E" w14:textId="7FCA8913" w:rsidR="00E816A4" w:rsidRPr="00017DA9" w:rsidRDefault="00E816A4" w:rsidP="00E816A4">
            <w:pPr>
              <w:rPr>
                <w:rFonts w:cs="Arial"/>
              </w:rPr>
            </w:pPr>
            <w:r w:rsidRPr="00017DA9">
              <w:rPr>
                <w:rFonts w:cs="Arial"/>
              </w:rPr>
              <w:t>Date</w:t>
            </w:r>
          </w:p>
        </w:tc>
        <w:tc>
          <w:tcPr>
            <w:tcW w:w="2835" w:type="dxa"/>
            <w:shd w:val="clear" w:color="auto" w:fill="D9D9D9"/>
          </w:tcPr>
          <w:p w14:paraId="7A6CF09B" w14:textId="5A23FB8A" w:rsidR="00E816A4" w:rsidRPr="00017DA9" w:rsidRDefault="00E816A4" w:rsidP="00E816A4">
            <w:pPr>
              <w:rPr>
                <w:rFonts w:cs="Arial"/>
              </w:rPr>
            </w:pPr>
            <w:r w:rsidRPr="00017DA9">
              <w:rPr>
                <w:rFonts w:cs="Arial"/>
              </w:rPr>
              <w:t>Signature</w:t>
            </w:r>
          </w:p>
        </w:tc>
      </w:tr>
      <w:tr w:rsidR="00E816A4" w:rsidRPr="00017DA9" w14:paraId="5F074165" w14:textId="77777777" w:rsidTr="00E32057">
        <w:trPr>
          <w:trHeight w:val="746"/>
        </w:trPr>
        <w:tc>
          <w:tcPr>
            <w:tcW w:w="2235" w:type="dxa"/>
          </w:tcPr>
          <w:p w14:paraId="72760E2A" w14:textId="175404C0" w:rsidR="00751098" w:rsidRPr="00017DA9" w:rsidRDefault="00433D9A" w:rsidP="00E816A4">
            <w:pPr>
              <w:rPr>
                <w:rFonts w:cs="Arial"/>
              </w:rPr>
            </w:pPr>
            <w:r>
              <w:rPr>
                <w:rFonts w:cs="Arial"/>
              </w:rPr>
              <w:t>Philip Möller</w:t>
            </w:r>
          </w:p>
        </w:tc>
        <w:tc>
          <w:tcPr>
            <w:tcW w:w="3289" w:type="dxa"/>
          </w:tcPr>
          <w:p w14:paraId="246AE03D" w14:textId="77777777" w:rsidR="00433D9A" w:rsidRPr="00433D9A" w:rsidRDefault="00433D9A" w:rsidP="00433D9A">
            <w:pPr>
              <w:jc w:val="left"/>
              <w:rPr>
                <w:rFonts w:cs="Arial"/>
                <w:lang w:val="de-DE"/>
              </w:rPr>
            </w:pPr>
            <w:r w:rsidRPr="00433D9A">
              <w:rPr>
                <w:rFonts w:cs="Arial"/>
                <w:lang w:val="de-DE"/>
              </w:rPr>
              <w:t>System Engineer Collaboration</w:t>
            </w:r>
          </w:p>
          <w:p w14:paraId="360A5998" w14:textId="5DFEB10B" w:rsidR="0058439B" w:rsidRPr="0058439B" w:rsidRDefault="0058439B" w:rsidP="00E816A4">
            <w:pPr>
              <w:jc w:val="left"/>
              <w:rPr>
                <w:rFonts w:cs="Arial"/>
              </w:rPr>
            </w:pPr>
          </w:p>
        </w:tc>
        <w:tc>
          <w:tcPr>
            <w:tcW w:w="1247" w:type="dxa"/>
          </w:tcPr>
          <w:p w14:paraId="461BEB45" w14:textId="77777777" w:rsidR="00E816A4" w:rsidRPr="00017DA9" w:rsidRDefault="00E816A4" w:rsidP="00E816A4">
            <w:pPr>
              <w:autoSpaceDE w:val="0"/>
              <w:autoSpaceDN w:val="0"/>
              <w:adjustRightInd w:val="0"/>
              <w:rPr>
                <w:rFonts w:cs="Arial"/>
                <w:szCs w:val="22"/>
              </w:rPr>
            </w:pPr>
          </w:p>
        </w:tc>
        <w:tc>
          <w:tcPr>
            <w:tcW w:w="2835" w:type="dxa"/>
          </w:tcPr>
          <w:p w14:paraId="381D81BF" w14:textId="77777777" w:rsidR="00E816A4" w:rsidRPr="00017DA9" w:rsidRDefault="00E816A4" w:rsidP="00E816A4">
            <w:pPr>
              <w:rPr>
                <w:rFonts w:cs="Arial"/>
                <w:b/>
              </w:rPr>
            </w:pPr>
          </w:p>
        </w:tc>
      </w:tr>
    </w:tbl>
    <w:p w14:paraId="3464A4B2" w14:textId="77777777" w:rsidR="009657AA" w:rsidRPr="00017DA9" w:rsidRDefault="009657AA" w:rsidP="009657AA">
      <w:pPr>
        <w:outlineLvl w:val="0"/>
        <w:rPr>
          <w:rFonts w:cs="Arial"/>
          <w:b/>
          <w:bCs/>
          <w:sz w:val="24"/>
        </w:rPr>
      </w:pPr>
    </w:p>
    <w:p w14:paraId="140F14D0" w14:textId="170B15D8" w:rsidR="009657AA" w:rsidRPr="00017DA9" w:rsidRDefault="00E816A4" w:rsidP="009657AA">
      <w:pPr>
        <w:outlineLvl w:val="0"/>
        <w:rPr>
          <w:rFonts w:cs="Arial"/>
          <w:b/>
          <w:bCs/>
          <w:sz w:val="24"/>
        </w:rPr>
      </w:pPr>
      <w:r w:rsidRPr="00017DA9">
        <w:rPr>
          <w:rFonts w:cs="Arial"/>
          <w:b/>
          <w:bCs/>
          <w:sz w:val="24"/>
        </w:rPr>
        <w:t>Release of the document</w:t>
      </w:r>
    </w:p>
    <w:p w14:paraId="219E225E" w14:textId="77777777" w:rsidR="009657AA" w:rsidRPr="00017DA9" w:rsidRDefault="009657AA" w:rsidP="009657AA">
      <w:pPr>
        <w:outlineLvl w:val="0"/>
        <w:rPr>
          <w:rFonts w:cs="Arial"/>
          <w:b/>
          <w:bCs/>
          <w:sz w:val="24"/>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3"/>
        <w:gridCol w:w="3261"/>
        <w:gridCol w:w="1275"/>
        <w:gridCol w:w="2835"/>
      </w:tblGrid>
      <w:tr w:rsidR="00E816A4" w:rsidRPr="00017DA9" w14:paraId="6DB442F9" w14:textId="77777777" w:rsidTr="00E32057">
        <w:trPr>
          <w:trHeight w:val="66"/>
        </w:trPr>
        <w:tc>
          <w:tcPr>
            <w:tcW w:w="2263" w:type="dxa"/>
            <w:shd w:val="clear" w:color="auto" w:fill="D9D9D9"/>
          </w:tcPr>
          <w:p w14:paraId="4A992978" w14:textId="77777777" w:rsidR="00E816A4" w:rsidRPr="00017DA9" w:rsidRDefault="00E816A4" w:rsidP="00E816A4">
            <w:pPr>
              <w:rPr>
                <w:rFonts w:cs="Arial"/>
                <w:b/>
              </w:rPr>
            </w:pPr>
            <w:r w:rsidRPr="00017DA9">
              <w:rPr>
                <w:rFonts w:cs="Arial"/>
              </w:rPr>
              <w:t>Name</w:t>
            </w:r>
          </w:p>
        </w:tc>
        <w:tc>
          <w:tcPr>
            <w:tcW w:w="3261" w:type="dxa"/>
            <w:shd w:val="clear" w:color="auto" w:fill="D9D9D9"/>
          </w:tcPr>
          <w:p w14:paraId="70D8B8B5" w14:textId="6AE454E7" w:rsidR="00E816A4" w:rsidRPr="00017DA9" w:rsidRDefault="00E816A4" w:rsidP="00E816A4">
            <w:pPr>
              <w:rPr>
                <w:rFonts w:cs="Arial"/>
              </w:rPr>
            </w:pPr>
            <w:r w:rsidRPr="00017DA9">
              <w:rPr>
                <w:rFonts w:cs="Arial"/>
              </w:rPr>
              <w:t>Role, Department</w:t>
            </w:r>
          </w:p>
        </w:tc>
        <w:tc>
          <w:tcPr>
            <w:tcW w:w="1275" w:type="dxa"/>
            <w:shd w:val="clear" w:color="auto" w:fill="D9D9D9"/>
          </w:tcPr>
          <w:p w14:paraId="4532E8F8" w14:textId="65E382D9" w:rsidR="00E816A4" w:rsidRPr="00017DA9" w:rsidRDefault="00E816A4" w:rsidP="00E816A4">
            <w:pPr>
              <w:rPr>
                <w:rFonts w:cs="Arial"/>
              </w:rPr>
            </w:pPr>
            <w:r w:rsidRPr="00017DA9">
              <w:rPr>
                <w:rFonts w:cs="Arial"/>
              </w:rPr>
              <w:t>Date</w:t>
            </w:r>
          </w:p>
        </w:tc>
        <w:tc>
          <w:tcPr>
            <w:tcW w:w="2835" w:type="dxa"/>
            <w:shd w:val="clear" w:color="auto" w:fill="D9D9D9"/>
          </w:tcPr>
          <w:p w14:paraId="4D205D9E" w14:textId="6FC40410" w:rsidR="00E816A4" w:rsidRPr="00017DA9" w:rsidRDefault="00E816A4" w:rsidP="00E816A4">
            <w:pPr>
              <w:rPr>
                <w:rFonts w:cs="Arial"/>
              </w:rPr>
            </w:pPr>
            <w:r w:rsidRPr="00017DA9">
              <w:rPr>
                <w:rFonts w:cs="Arial"/>
              </w:rPr>
              <w:t>Signature</w:t>
            </w:r>
          </w:p>
        </w:tc>
      </w:tr>
      <w:tr w:rsidR="00E816A4" w:rsidRPr="00017DA9" w14:paraId="5345173D" w14:textId="77777777" w:rsidTr="00E32057">
        <w:trPr>
          <w:trHeight w:val="816"/>
        </w:trPr>
        <w:tc>
          <w:tcPr>
            <w:tcW w:w="2263" w:type="dxa"/>
          </w:tcPr>
          <w:p w14:paraId="377A3CB9" w14:textId="1FFB7EE6" w:rsidR="00E816A4" w:rsidRPr="00017DA9" w:rsidRDefault="00433D9A" w:rsidP="0058439B">
            <w:pPr>
              <w:rPr>
                <w:rFonts w:cs="Arial"/>
              </w:rPr>
            </w:pPr>
            <w:r>
              <w:rPr>
                <w:rFonts w:cs="Arial"/>
              </w:rPr>
              <w:t>Sven Locke</w:t>
            </w:r>
          </w:p>
        </w:tc>
        <w:tc>
          <w:tcPr>
            <w:tcW w:w="3261" w:type="dxa"/>
          </w:tcPr>
          <w:p w14:paraId="67785F32" w14:textId="64D04B6D" w:rsidR="00E816A4" w:rsidRPr="00017DA9" w:rsidRDefault="000A523C" w:rsidP="00E816A4">
            <w:pPr>
              <w:spacing w:after="120"/>
              <w:jc w:val="left"/>
              <w:rPr>
                <w:rFonts w:cs="Arial"/>
              </w:rPr>
            </w:pPr>
            <w:r w:rsidRPr="000A523C">
              <w:rPr>
                <w:rFonts w:cs="Arial"/>
              </w:rPr>
              <w:t>CAOU-FY-EFT-TS-AIE-TB</w:t>
            </w:r>
          </w:p>
        </w:tc>
        <w:tc>
          <w:tcPr>
            <w:tcW w:w="1275" w:type="dxa"/>
          </w:tcPr>
          <w:p w14:paraId="0FE8E0C7" w14:textId="77777777" w:rsidR="00E816A4" w:rsidRPr="00017DA9" w:rsidRDefault="00E816A4" w:rsidP="00E816A4">
            <w:pPr>
              <w:autoSpaceDE w:val="0"/>
              <w:autoSpaceDN w:val="0"/>
              <w:adjustRightInd w:val="0"/>
              <w:spacing w:after="120"/>
              <w:rPr>
                <w:rFonts w:cs="Arial"/>
                <w:sz w:val="16"/>
                <w:szCs w:val="16"/>
              </w:rPr>
            </w:pPr>
          </w:p>
        </w:tc>
        <w:tc>
          <w:tcPr>
            <w:tcW w:w="2835" w:type="dxa"/>
          </w:tcPr>
          <w:p w14:paraId="7403DD13" w14:textId="77777777" w:rsidR="00E816A4" w:rsidRPr="00017DA9" w:rsidRDefault="00E816A4" w:rsidP="00E816A4">
            <w:pPr>
              <w:spacing w:after="120"/>
              <w:rPr>
                <w:rFonts w:cs="Arial"/>
                <w:b/>
              </w:rPr>
            </w:pPr>
          </w:p>
        </w:tc>
      </w:tr>
    </w:tbl>
    <w:p w14:paraId="1C996A63" w14:textId="77777777" w:rsidR="00225158" w:rsidRPr="00017DA9" w:rsidRDefault="00225158">
      <w:pPr>
        <w:spacing w:before="0"/>
        <w:jc w:val="left"/>
        <w:rPr>
          <w:rFonts w:cs="Arial"/>
          <w:b/>
          <w:bCs/>
          <w:sz w:val="24"/>
        </w:rPr>
      </w:pPr>
      <w:r w:rsidRPr="00017DA9">
        <w:rPr>
          <w:rFonts w:cs="Arial"/>
          <w:b/>
          <w:bCs/>
          <w:sz w:val="24"/>
        </w:rPr>
        <w:br w:type="page"/>
      </w:r>
    </w:p>
    <w:p w14:paraId="449308AB" w14:textId="3B9261D0" w:rsidR="009A0B7E" w:rsidRPr="00017DA9" w:rsidRDefault="00EA70D5" w:rsidP="009A0B7E">
      <w:pPr>
        <w:rPr>
          <w:rFonts w:cs="Arial"/>
          <w:b/>
          <w:bCs/>
          <w:sz w:val="24"/>
        </w:rPr>
      </w:pPr>
      <w:r w:rsidRPr="00017DA9">
        <w:rPr>
          <w:rFonts w:cs="Arial"/>
          <w:b/>
          <w:bCs/>
          <w:sz w:val="24"/>
        </w:rPr>
        <w:lastRenderedPageBreak/>
        <w:t>Table of contents</w:t>
      </w:r>
    </w:p>
    <w:p w14:paraId="689AA48A" w14:textId="7951003F" w:rsidR="001F106D" w:rsidRDefault="00616B60">
      <w:pPr>
        <w:pStyle w:val="Verzeichnis1"/>
        <w:tabs>
          <w:tab w:val="left" w:pos="480"/>
        </w:tabs>
        <w:rPr>
          <w:rFonts w:asciiTheme="minorHAnsi" w:eastAsiaTheme="minorEastAsia" w:hAnsiTheme="minorHAnsi" w:cstheme="minorBidi"/>
          <w:b w:val="0"/>
          <w:noProof/>
          <w:kern w:val="2"/>
          <w:sz w:val="24"/>
          <w:lang w:val="de-DE"/>
          <w14:ligatures w14:val="standardContextual"/>
        </w:rPr>
      </w:pPr>
      <w:r w:rsidRPr="00017DA9">
        <w:fldChar w:fldCharType="begin"/>
      </w:r>
      <w:r w:rsidRPr="00017DA9">
        <w:instrText xml:space="preserve"> TOC \o "1-2" \h \z \t "A_Zwischenhead;1;AA_Zwischenhead;2" </w:instrText>
      </w:r>
      <w:r w:rsidRPr="00017DA9">
        <w:fldChar w:fldCharType="separate"/>
      </w:r>
      <w:hyperlink w:anchor="_Toc233962674" w:history="1">
        <w:r w:rsidR="001F106D" w:rsidRPr="00C03421">
          <w:rPr>
            <w:rStyle w:val="Hyperlink"/>
            <w:noProof/>
          </w:rPr>
          <w:t>1</w:t>
        </w:r>
        <w:r w:rsidR="001F106D">
          <w:rPr>
            <w:rFonts w:asciiTheme="minorHAnsi" w:eastAsiaTheme="minorEastAsia" w:hAnsiTheme="minorHAnsi" w:cstheme="minorBidi"/>
            <w:b w:val="0"/>
            <w:noProof/>
            <w:kern w:val="2"/>
            <w:sz w:val="24"/>
            <w:lang w:val="de-DE"/>
            <w14:ligatures w14:val="standardContextual"/>
          </w:rPr>
          <w:tab/>
        </w:r>
        <w:r w:rsidR="001F106D" w:rsidRPr="00C03421">
          <w:rPr>
            <w:rStyle w:val="Hyperlink"/>
            <w:noProof/>
          </w:rPr>
          <w:t>Introduction</w:t>
        </w:r>
        <w:r w:rsidR="001F106D">
          <w:rPr>
            <w:noProof/>
            <w:webHidden/>
          </w:rPr>
          <w:tab/>
        </w:r>
        <w:r w:rsidR="001F106D">
          <w:rPr>
            <w:noProof/>
            <w:webHidden/>
          </w:rPr>
          <w:fldChar w:fldCharType="begin"/>
        </w:r>
        <w:r w:rsidR="001F106D">
          <w:rPr>
            <w:noProof/>
            <w:webHidden/>
          </w:rPr>
          <w:instrText xml:space="preserve"> PAGEREF _Toc233962674 \h </w:instrText>
        </w:r>
        <w:r w:rsidR="001F106D">
          <w:rPr>
            <w:noProof/>
            <w:webHidden/>
          </w:rPr>
        </w:r>
        <w:r w:rsidR="001F106D">
          <w:rPr>
            <w:noProof/>
            <w:webHidden/>
          </w:rPr>
          <w:fldChar w:fldCharType="separate"/>
        </w:r>
        <w:r w:rsidR="001F106D">
          <w:rPr>
            <w:noProof/>
            <w:webHidden/>
          </w:rPr>
          <w:t>3</w:t>
        </w:r>
        <w:r w:rsidR="001F106D">
          <w:rPr>
            <w:noProof/>
            <w:webHidden/>
          </w:rPr>
          <w:fldChar w:fldCharType="end"/>
        </w:r>
      </w:hyperlink>
    </w:p>
    <w:p w14:paraId="0FA7433D" w14:textId="5279E96A" w:rsidR="001F106D" w:rsidRDefault="001F106D">
      <w:pPr>
        <w:pStyle w:val="Verzeichnis2"/>
        <w:tabs>
          <w:tab w:val="left" w:pos="960"/>
        </w:tabs>
        <w:rPr>
          <w:rFonts w:asciiTheme="minorHAnsi" w:eastAsiaTheme="minorEastAsia" w:hAnsiTheme="minorHAnsi" w:cstheme="minorBidi"/>
          <w:noProof/>
          <w:kern w:val="2"/>
          <w:sz w:val="24"/>
          <w:lang w:val="de-DE"/>
          <w14:ligatures w14:val="standardContextual"/>
        </w:rPr>
      </w:pPr>
      <w:hyperlink w:anchor="_Toc233962675" w:history="1">
        <w:r w:rsidRPr="00C03421">
          <w:rPr>
            <w:rStyle w:val="Hyperlink"/>
            <w:noProof/>
          </w:rPr>
          <w:t>1.1</w:t>
        </w:r>
        <w:r>
          <w:rPr>
            <w:rFonts w:asciiTheme="minorHAnsi" w:eastAsiaTheme="minorEastAsia" w:hAnsiTheme="minorHAnsi" w:cstheme="minorBidi"/>
            <w:noProof/>
            <w:kern w:val="2"/>
            <w:sz w:val="24"/>
            <w:lang w:val="de-DE"/>
            <w14:ligatures w14:val="standardContextual"/>
          </w:rPr>
          <w:tab/>
        </w:r>
        <w:r w:rsidRPr="00C03421">
          <w:rPr>
            <w:rStyle w:val="Hyperlink"/>
            <w:noProof/>
          </w:rPr>
          <w:t>Aim of the document</w:t>
        </w:r>
        <w:r>
          <w:rPr>
            <w:noProof/>
            <w:webHidden/>
          </w:rPr>
          <w:tab/>
        </w:r>
        <w:r>
          <w:rPr>
            <w:noProof/>
            <w:webHidden/>
          </w:rPr>
          <w:fldChar w:fldCharType="begin"/>
        </w:r>
        <w:r>
          <w:rPr>
            <w:noProof/>
            <w:webHidden/>
          </w:rPr>
          <w:instrText xml:space="preserve"> PAGEREF _Toc233962675 \h </w:instrText>
        </w:r>
        <w:r>
          <w:rPr>
            <w:noProof/>
            <w:webHidden/>
          </w:rPr>
        </w:r>
        <w:r>
          <w:rPr>
            <w:noProof/>
            <w:webHidden/>
          </w:rPr>
          <w:fldChar w:fldCharType="separate"/>
        </w:r>
        <w:r>
          <w:rPr>
            <w:noProof/>
            <w:webHidden/>
          </w:rPr>
          <w:t>3</w:t>
        </w:r>
        <w:r>
          <w:rPr>
            <w:noProof/>
            <w:webHidden/>
          </w:rPr>
          <w:fldChar w:fldCharType="end"/>
        </w:r>
      </w:hyperlink>
    </w:p>
    <w:p w14:paraId="1ECB2D5D" w14:textId="5448ECD2" w:rsidR="001F106D" w:rsidRDefault="001F106D">
      <w:pPr>
        <w:pStyle w:val="Verzeichnis2"/>
        <w:tabs>
          <w:tab w:val="left" w:pos="960"/>
        </w:tabs>
        <w:rPr>
          <w:rFonts w:asciiTheme="minorHAnsi" w:eastAsiaTheme="minorEastAsia" w:hAnsiTheme="minorHAnsi" w:cstheme="minorBidi"/>
          <w:noProof/>
          <w:kern w:val="2"/>
          <w:sz w:val="24"/>
          <w:lang w:val="de-DE"/>
          <w14:ligatures w14:val="standardContextual"/>
        </w:rPr>
      </w:pPr>
      <w:hyperlink w:anchor="_Toc233962676" w:history="1">
        <w:r w:rsidRPr="00C03421">
          <w:rPr>
            <w:rStyle w:val="Hyperlink"/>
            <w:noProof/>
          </w:rPr>
          <w:t>1.2</w:t>
        </w:r>
        <w:r>
          <w:rPr>
            <w:rFonts w:asciiTheme="minorHAnsi" w:eastAsiaTheme="minorEastAsia" w:hAnsiTheme="minorHAnsi" w:cstheme="minorBidi"/>
            <w:noProof/>
            <w:kern w:val="2"/>
            <w:sz w:val="24"/>
            <w:lang w:val="de-DE"/>
            <w14:ligatures w14:val="standardContextual"/>
          </w:rPr>
          <w:tab/>
        </w:r>
        <w:r w:rsidRPr="00C03421">
          <w:rPr>
            <w:rStyle w:val="Hyperlink"/>
            <w:noProof/>
          </w:rPr>
          <w:t>Scope of the document</w:t>
        </w:r>
        <w:r>
          <w:rPr>
            <w:noProof/>
            <w:webHidden/>
          </w:rPr>
          <w:tab/>
        </w:r>
        <w:r>
          <w:rPr>
            <w:noProof/>
            <w:webHidden/>
          </w:rPr>
          <w:fldChar w:fldCharType="begin"/>
        </w:r>
        <w:r>
          <w:rPr>
            <w:noProof/>
            <w:webHidden/>
          </w:rPr>
          <w:instrText xml:space="preserve"> PAGEREF _Toc233962676 \h </w:instrText>
        </w:r>
        <w:r>
          <w:rPr>
            <w:noProof/>
            <w:webHidden/>
          </w:rPr>
        </w:r>
        <w:r>
          <w:rPr>
            <w:noProof/>
            <w:webHidden/>
          </w:rPr>
          <w:fldChar w:fldCharType="separate"/>
        </w:r>
        <w:r>
          <w:rPr>
            <w:noProof/>
            <w:webHidden/>
          </w:rPr>
          <w:t>3</w:t>
        </w:r>
        <w:r>
          <w:rPr>
            <w:noProof/>
            <w:webHidden/>
          </w:rPr>
          <w:fldChar w:fldCharType="end"/>
        </w:r>
      </w:hyperlink>
    </w:p>
    <w:p w14:paraId="73981715" w14:textId="25424042" w:rsidR="001F106D" w:rsidRDefault="001F106D">
      <w:pPr>
        <w:pStyle w:val="Verzeichnis1"/>
        <w:tabs>
          <w:tab w:val="left" w:pos="480"/>
        </w:tabs>
        <w:rPr>
          <w:rFonts w:asciiTheme="minorHAnsi" w:eastAsiaTheme="minorEastAsia" w:hAnsiTheme="minorHAnsi" w:cstheme="minorBidi"/>
          <w:b w:val="0"/>
          <w:noProof/>
          <w:kern w:val="2"/>
          <w:sz w:val="24"/>
          <w:lang w:val="de-DE"/>
          <w14:ligatures w14:val="standardContextual"/>
        </w:rPr>
      </w:pPr>
      <w:hyperlink w:anchor="_Toc233962677" w:history="1">
        <w:r w:rsidRPr="00C03421">
          <w:rPr>
            <w:rStyle w:val="Hyperlink"/>
            <w:noProof/>
          </w:rPr>
          <w:t>2</w:t>
        </w:r>
        <w:r>
          <w:rPr>
            <w:rFonts w:asciiTheme="minorHAnsi" w:eastAsiaTheme="minorEastAsia" w:hAnsiTheme="minorHAnsi" w:cstheme="minorBidi"/>
            <w:b w:val="0"/>
            <w:noProof/>
            <w:kern w:val="2"/>
            <w:sz w:val="24"/>
            <w:lang w:val="de-DE"/>
            <w14:ligatures w14:val="standardContextual"/>
          </w:rPr>
          <w:tab/>
        </w:r>
        <w:r w:rsidRPr="00C03421">
          <w:rPr>
            <w:rStyle w:val="Hyperlink"/>
            <w:noProof/>
          </w:rPr>
          <w:t>Description of the requirements</w:t>
        </w:r>
        <w:r>
          <w:rPr>
            <w:noProof/>
            <w:webHidden/>
          </w:rPr>
          <w:tab/>
        </w:r>
        <w:r>
          <w:rPr>
            <w:noProof/>
            <w:webHidden/>
          </w:rPr>
          <w:fldChar w:fldCharType="begin"/>
        </w:r>
        <w:r>
          <w:rPr>
            <w:noProof/>
            <w:webHidden/>
          </w:rPr>
          <w:instrText xml:space="preserve"> PAGEREF _Toc233962677 \h </w:instrText>
        </w:r>
        <w:r>
          <w:rPr>
            <w:noProof/>
            <w:webHidden/>
          </w:rPr>
        </w:r>
        <w:r>
          <w:rPr>
            <w:noProof/>
            <w:webHidden/>
          </w:rPr>
          <w:fldChar w:fldCharType="separate"/>
        </w:r>
        <w:r>
          <w:rPr>
            <w:noProof/>
            <w:webHidden/>
          </w:rPr>
          <w:t>4</w:t>
        </w:r>
        <w:r>
          <w:rPr>
            <w:noProof/>
            <w:webHidden/>
          </w:rPr>
          <w:fldChar w:fldCharType="end"/>
        </w:r>
      </w:hyperlink>
    </w:p>
    <w:p w14:paraId="2CBA79B7" w14:textId="39B04FE8" w:rsidR="001F106D" w:rsidRDefault="001F106D">
      <w:pPr>
        <w:pStyle w:val="Verzeichnis1"/>
        <w:tabs>
          <w:tab w:val="left" w:pos="480"/>
        </w:tabs>
        <w:rPr>
          <w:rFonts w:asciiTheme="minorHAnsi" w:eastAsiaTheme="minorEastAsia" w:hAnsiTheme="minorHAnsi" w:cstheme="minorBidi"/>
          <w:b w:val="0"/>
          <w:noProof/>
          <w:kern w:val="2"/>
          <w:sz w:val="24"/>
          <w:lang w:val="de-DE"/>
          <w14:ligatures w14:val="standardContextual"/>
        </w:rPr>
      </w:pPr>
      <w:hyperlink w:anchor="_Toc233962678" w:history="1">
        <w:r w:rsidRPr="00C03421">
          <w:rPr>
            <w:rStyle w:val="Hyperlink"/>
            <w:noProof/>
          </w:rPr>
          <w:t>3</w:t>
        </w:r>
        <w:r>
          <w:rPr>
            <w:rFonts w:asciiTheme="minorHAnsi" w:eastAsiaTheme="minorEastAsia" w:hAnsiTheme="minorHAnsi" w:cstheme="minorBidi"/>
            <w:b w:val="0"/>
            <w:noProof/>
            <w:kern w:val="2"/>
            <w:sz w:val="24"/>
            <w:lang w:val="de-DE"/>
            <w14:ligatures w14:val="standardContextual"/>
          </w:rPr>
          <w:tab/>
        </w:r>
        <w:r w:rsidRPr="00C03421">
          <w:rPr>
            <w:rStyle w:val="Hyperlink"/>
            <w:noProof/>
          </w:rPr>
          <w:t>Roles and responsibilities</w:t>
        </w:r>
        <w:r>
          <w:rPr>
            <w:noProof/>
            <w:webHidden/>
          </w:rPr>
          <w:tab/>
        </w:r>
        <w:r>
          <w:rPr>
            <w:noProof/>
            <w:webHidden/>
          </w:rPr>
          <w:fldChar w:fldCharType="begin"/>
        </w:r>
        <w:r>
          <w:rPr>
            <w:noProof/>
            <w:webHidden/>
          </w:rPr>
          <w:instrText xml:space="preserve"> PAGEREF _Toc233962678 \h </w:instrText>
        </w:r>
        <w:r>
          <w:rPr>
            <w:noProof/>
            <w:webHidden/>
          </w:rPr>
        </w:r>
        <w:r>
          <w:rPr>
            <w:noProof/>
            <w:webHidden/>
          </w:rPr>
          <w:fldChar w:fldCharType="separate"/>
        </w:r>
        <w:r>
          <w:rPr>
            <w:noProof/>
            <w:webHidden/>
          </w:rPr>
          <w:t>5</w:t>
        </w:r>
        <w:r>
          <w:rPr>
            <w:noProof/>
            <w:webHidden/>
          </w:rPr>
          <w:fldChar w:fldCharType="end"/>
        </w:r>
      </w:hyperlink>
    </w:p>
    <w:p w14:paraId="08DC2957" w14:textId="6FA4D132" w:rsidR="001F106D" w:rsidRDefault="001F106D">
      <w:pPr>
        <w:pStyle w:val="Verzeichnis1"/>
        <w:tabs>
          <w:tab w:val="left" w:pos="480"/>
        </w:tabs>
        <w:rPr>
          <w:rFonts w:asciiTheme="minorHAnsi" w:eastAsiaTheme="minorEastAsia" w:hAnsiTheme="minorHAnsi" w:cstheme="minorBidi"/>
          <w:b w:val="0"/>
          <w:noProof/>
          <w:kern w:val="2"/>
          <w:sz w:val="24"/>
          <w:lang w:val="de-DE"/>
          <w14:ligatures w14:val="standardContextual"/>
        </w:rPr>
      </w:pPr>
      <w:hyperlink w:anchor="_Toc233962679" w:history="1">
        <w:r w:rsidRPr="00C03421">
          <w:rPr>
            <w:rStyle w:val="Hyperlink"/>
            <w:noProof/>
          </w:rPr>
          <w:t>4</w:t>
        </w:r>
        <w:r>
          <w:rPr>
            <w:rFonts w:asciiTheme="minorHAnsi" w:eastAsiaTheme="minorEastAsia" w:hAnsiTheme="minorHAnsi" w:cstheme="minorBidi"/>
            <w:b w:val="0"/>
            <w:noProof/>
            <w:kern w:val="2"/>
            <w:sz w:val="24"/>
            <w:lang w:val="de-DE"/>
            <w14:ligatures w14:val="standardContextual"/>
          </w:rPr>
          <w:tab/>
        </w:r>
        <w:r w:rsidRPr="00C03421">
          <w:rPr>
            <w:rStyle w:val="Hyperlink"/>
            <w:noProof/>
          </w:rPr>
          <w:t>Description of the process</w:t>
        </w:r>
        <w:r>
          <w:rPr>
            <w:noProof/>
            <w:webHidden/>
          </w:rPr>
          <w:tab/>
        </w:r>
        <w:r>
          <w:rPr>
            <w:noProof/>
            <w:webHidden/>
          </w:rPr>
          <w:fldChar w:fldCharType="begin"/>
        </w:r>
        <w:r>
          <w:rPr>
            <w:noProof/>
            <w:webHidden/>
          </w:rPr>
          <w:instrText xml:space="preserve"> PAGEREF _Toc233962679 \h </w:instrText>
        </w:r>
        <w:r>
          <w:rPr>
            <w:noProof/>
            <w:webHidden/>
          </w:rPr>
        </w:r>
        <w:r>
          <w:rPr>
            <w:noProof/>
            <w:webHidden/>
          </w:rPr>
          <w:fldChar w:fldCharType="separate"/>
        </w:r>
        <w:r>
          <w:rPr>
            <w:noProof/>
            <w:webHidden/>
          </w:rPr>
          <w:t>6</w:t>
        </w:r>
        <w:r>
          <w:rPr>
            <w:noProof/>
            <w:webHidden/>
          </w:rPr>
          <w:fldChar w:fldCharType="end"/>
        </w:r>
      </w:hyperlink>
    </w:p>
    <w:p w14:paraId="012AA981" w14:textId="3F946250" w:rsidR="001F106D" w:rsidRDefault="001F106D">
      <w:pPr>
        <w:pStyle w:val="Verzeichnis2"/>
        <w:tabs>
          <w:tab w:val="left" w:pos="960"/>
        </w:tabs>
        <w:rPr>
          <w:rFonts w:asciiTheme="minorHAnsi" w:eastAsiaTheme="minorEastAsia" w:hAnsiTheme="minorHAnsi" w:cstheme="minorBidi"/>
          <w:noProof/>
          <w:kern w:val="2"/>
          <w:sz w:val="24"/>
          <w:lang w:val="de-DE"/>
          <w14:ligatures w14:val="standardContextual"/>
        </w:rPr>
      </w:pPr>
      <w:hyperlink w:anchor="_Toc233962680" w:history="1">
        <w:r w:rsidRPr="00C03421">
          <w:rPr>
            <w:rStyle w:val="Hyperlink"/>
            <w:noProof/>
          </w:rPr>
          <w:t>4.1</w:t>
        </w:r>
        <w:r>
          <w:rPr>
            <w:rFonts w:asciiTheme="minorHAnsi" w:eastAsiaTheme="minorEastAsia" w:hAnsiTheme="minorHAnsi" w:cstheme="minorBidi"/>
            <w:noProof/>
            <w:kern w:val="2"/>
            <w:sz w:val="24"/>
            <w:lang w:val="de-DE"/>
            <w14:ligatures w14:val="standardContextual"/>
          </w:rPr>
          <w:tab/>
        </w:r>
        <w:r w:rsidRPr="00C03421">
          <w:rPr>
            <w:rStyle w:val="Hyperlink"/>
            <w:noProof/>
          </w:rPr>
          <w:t>Key monitoring process</w:t>
        </w:r>
        <w:r>
          <w:rPr>
            <w:noProof/>
            <w:webHidden/>
          </w:rPr>
          <w:tab/>
        </w:r>
        <w:r>
          <w:rPr>
            <w:noProof/>
            <w:webHidden/>
          </w:rPr>
          <w:fldChar w:fldCharType="begin"/>
        </w:r>
        <w:r>
          <w:rPr>
            <w:noProof/>
            <w:webHidden/>
          </w:rPr>
          <w:instrText xml:space="preserve"> PAGEREF _Toc233962680 \h </w:instrText>
        </w:r>
        <w:r>
          <w:rPr>
            <w:noProof/>
            <w:webHidden/>
          </w:rPr>
        </w:r>
        <w:r>
          <w:rPr>
            <w:noProof/>
            <w:webHidden/>
          </w:rPr>
          <w:fldChar w:fldCharType="separate"/>
        </w:r>
        <w:r>
          <w:rPr>
            <w:noProof/>
            <w:webHidden/>
          </w:rPr>
          <w:t>6</w:t>
        </w:r>
        <w:r>
          <w:rPr>
            <w:noProof/>
            <w:webHidden/>
          </w:rPr>
          <w:fldChar w:fldCharType="end"/>
        </w:r>
      </w:hyperlink>
    </w:p>
    <w:p w14:paraId="5CB5647F" w14:textId="3880C357" w:rsidR="001F106D" w:rsidRDefault="001F106D">
      <w:pPr>
        <w:pStyle w:val="Verzeichnis1"/>
        <w:tabs>
          <w:tab w:val="left" w:pos="480"/>
        </w:tabs>
        <w:rPr>
          <w:rFonts w:asciiTheme="minorHAnsi" w:eastAsiaTheme="minorEastAsia" w:hAnsiTheme="minorHAnsi" w:cstheme="minorBidi"/>
          <w:b w:val="0"/>
          <w:noProof/>
          <w:kern w:val="2"/>
          <w:sz w:val="24"/>
          <w:lang w:val="de-DE"/>
          <w14:ligatures w14:val="standardContextual"/>
        </w:rPr>
      </w:pPr>
      <w:hyperlink w:anchor="_Toc233962681" w:history="1">
        <w:r w:rsidRPr="00C03421">
          <w:rPr>
            <w:rStyle w:val="Hyperlink"/>
            <w:noProof/>
          </w:rPr>
          <w:t>5</w:t>
        </w:r>
        <w:r>
          <w:rPr>
            <w:rFonts w:asciiTheme="minorHAnsi" w:eastAsiaTheme="minorEastAsia" w:hAnsiTheme="minorHAnsi" w:cstheme="minorBidi"/>
            <w:b w:val="0"/>
            <w:noProof/>
            <w:kern w:val="2"/>
            <w:sz w:val="24"/>
            <w:lang w:val="de-DE"/>
            <w14:ligatures w14:val="standardContextual"/>
          </w:rPr>
          <w:tab/>
        </w:r>
        <w:r w:rsidRPr="00C03421">
          <w:rPr>
            <w:rStyle w:val="Hyperlink"/>
            <w:noProof/>
          </w:rPr>
          <w:t>Interfaces</w:t>
        </w:r>
        <w:r>
          <w:rPr>
            <w:noProof/>
            <w:webHidden/>
          </w:rPr>
          <w:tab/>
        </w:r>
        <w:r>
          <w:rPr>
            <w:noProof/>
            <w:webHidden/>
          </w:rPr>
          <w:fldChar w:fldCharType="begin"/>
        </w:r>
        <w:r>
          <w:rPr>
            <w:noProof/>
            <w:webHidden/>
          </w:rPr>
          <w:instrText xml:space="preserve"> PAGEREF _Toc233962681 \h </w:instrText>
        </w:r>
        <w:r>
          <w:rPr>
            <w:noProof/>
            <w:webHidden/>
          </w:rPr>
        </w:r>
        <w:r>
          <w:rPr>
            <w:noProof/>
            <w:webHidden/>
          </w:rPr>
          <w:fldChar w:fldCharType="separate"/>
        </w:r>
        <w:r>
          <w:rPr>
            <w:noProof/>
            <w:webHidden/>
          </w:rPr>
          <w:t>7</w:t>
        </w:r>
        <w:r>
          <w:rPr>
            <w:noProof/>
            <w:webHidden/>
          </w:rPr>
          <w:fldChar w:fldCharType="end"/>
        </w:r>
      </w:hyperlink>
    </w:p>
    <w:p w14:paraId="35DD438A" w14:textId="35DFD23C" w:rsidR="001F106D" w:rsidRDefault="001F106D">
      <w:pPr>
        <w:pStyle w:val="Verzeichnis1"/>
        <w:tabs>
          <w:tab w:val="left" w:pos="480"/>
        </w:tabs>
        <w:rPr>
          <w:rFonts w:asciiTheme="minorHAnsi" w:eastAsiaTheme="minorEastAsia" w:hAnsiTheme="minorHAnsi" w:cstheme="minorBidi"/>
          <w:b w:val="0"/>
          <w:noProof/>
          <w:kern w:val="2"/>
          <w:sz w:val="24"/>
          <w:lang w:val="de-DE"/>
          <w14:ligatures w14:val="standardContextual"/>
        </w:rPr>
      </w:pPr>
      <w:hyperlink w:anchor="_Toc233962682" w:history="1">
        <w:r w:rsidRPr="00C03421">
          <w:rPr>
            <w:rStyle w:val="Hyperlink"/>
            <w:noProof/>
          </w:rPr>
          <w:t>6</w:t>
        </w:r>
        <w:r>
          <w:rPr>
            <w:rFonts w:asciiTheme="minorHAnsi" w:eastAsiaTheme="minorEastAsia" w:hAnsiTheme="minorHAnsi" w:cstheme="minorBidi"/>
            <w:b w:val="0"/>
            <w:noProof/>
            <w:kern w:val="2"/>
            <w:sz w:val="24"/>
            <w:lang w:val="de-DE"/>
            <w14:ligatures w14:val="standardContextual"/>
          </w:rPr>
          <w:tab/>
        </w:r>
        <w:r w:rsidRPr="00C03421">
          <w:rPr>
            <w:rStyle w:val="Hyperlink"/>
            <w:noProof/>
          </w:rPr>
          <w:t>Expenses</w:t>
        </w:r>
        <w:r>
          <w:rPr>
            <w:noProof/>
            <w:webHidden/>
          </w:rPr>
          <w:tab/>
        </w:r>
        <w:r>
          <w:rPr>
            <w:noProof/>
            <w:webHidden/>
          </w:rPr>
          <w:fldChar w:fldCharType="begin"/>
        </w:r>
        <w:r>
          <w:rPr>
            <w:noProof/>
            <w:webHidden/>
          </w:rPr>
          <w:instrText xml:space="preserve"> PAGEREF _Toc233962682 \h </w:instrText>
        </w:r>
        <w:r>
          <w:rPr>
            <w:noProof/>
            <w:webHidden/>
          </w:rPr>
        </w:r>
        <w:r>
          <w:rPr>
            <w:noProof/>
            <w:webHidden/>
          </w:rPr>
          <w:fldChar w:fldCharType="separate"/>
        </w:r>
        <w:r>
          <w:rPr>
            <w:noProof/>
            <w:webHidden/>
          </w:rPr>
          <w:t>8</w:t>
        </w:r>
        <w:r>
          <w:rPr>
            <w:noProof/>
            <w:webHidden/>
          </w:rPr>
          <w:fldChar w:fldCharType="end"/>
        </w:r>
      </w:hyperlink>
    </w:p>
    <w:p w14:paraId="0474DD8D" w14:textId="64B68A92" w:rsidR="001F106D" w:rsidRDefault="001F106D">
      <w:pPr>
        <w:pStyle w:val="Verzeichnis1"/>
        <w:tabs>
          <w:tab w:val="left" w:pos="480"/>
        </w:tabs>
        <w:rPr>
          <w:rFonts w:asciiTheme="minorHAnsi" w:eastAsiaTheme="minorEastAsia" w:hAnsiTheme="minorHAnsi" w:cstheme="minorBidi"/>
          <w:b w:val="0"/>
          <w:noProof/>
          <w:kern w:val="2"/>
          <w:sz w:val="24"/>
          <w:lang w:val="de-DE"/>
          <w14:ligatures w14:val="standardContextual"/>
        </w:rPr>
      </w:pPr>
      <w:hyperlink w:anchor="_Toc233962683" w:history="1">
        <w:r w:rsidRPr="00C03421">
          <w:rPr>
            <w:rStyle w:val="Hyperlink"/>
            <w:noProof/>
          </w:rPr>
          <w:t>7</w:t>
        </w:r>
        <w:r>
          <w:rPr>
            <w:rFonts w:asciiTheme="minorHAnsi" w:eastAsiaTheme="minorEastAsia" w:hAnsiTheme="minorHAnsi" w:cstheme="minorBidi"/>
            <w:b w:val="0"/>
            <w:noProof/>
            <w:kern w:val="2"/>
            <w:sz w:val="24"/>
            <w:lang w:val="de-DE"/>
            <w14:ligatures w14:val="standardContextual"/>
          </w:rPr>
          <w:tab/>
        </w:r>
        <w:r w:rsidRPr="00C03421">
          <w:rPr>
            <w:rStyle w:val="Hyperlink"/>
            <w:noProof/>
          </w:rPr>
          <w:t>Document control</w:t>
        </w:r>
        <w:r>
          <w:rPr>
            <w:noProof/>
            <w:webHidden/>
          </w:rPr>
          <w:tab/>
        </w:r>
        <w:r>
          <w:rPr>
            <w:noProof/>
            <w:webHidden/>
          </w:rPr>
          <w:fldChar w:fldCharType="begin"/>
        </w:r>
        <w:r>
          <w:rPr>
            <w:noProof/>
            <w:webHidden/>
          </w:rPr>
          <w:instrText xml:space="preserve"> PAGEREF _Toc233962683 \h </w:instrText>
        </w:r>
        <w:r>
          <w:rPr>
            <w:noProof/>
            <w:webHidden/>
          </w:rPr>
        </w:r>
        <w:r>
          <w:rPr>
            <w:noProof/>
            <w:webHidden/>
          </w:rPr>
          <w:fldChar w:fldCharType="separate"/>
        </w:r>
        <w:r>
          <w:rPr>
            <w:noProof/>
            <w:webHidden/>
          </w:rPr>
          <w:t>9</w:t>
        </w:r>
        <w:r>
          <w:rPr>
            <w:noProof/>
            <w:webHidden/>
          </w:rPr>
          <w:fldChar w:fldCharType="end"/>
        </w:r>
      </w:hyperlink>
    </w:p>
    <w:p w14:paraId="12642A97" w14:textId="70062295" w:rsidR="001F106D" w:rsidRDefault="001F106D">
      <w:pPr>
        <w:pStyle w:val="Verzeichnis2"/>
        <w:tabs>
          <w:tab w:val="left" w:pos="960"/>
        </w:tabs>
        <w:rPr>
          <w:rFonts w:asciiTheme="minorHAnsi" w:eastAsiaTheme="minorEastAsia" w:hAnsiTheme="minorHAnsi" w:cstheme="minorBidi"/>
          <w:noProof/>
          <w:kern w:val="2"/>
          <w:sz w:val="24"/>
          <w:lang w:val="de-DE"/>
          <w14:ligatures w14:val="standardContextual"/>
        </w:rPr>
      </w:pPr>
      <w:hyperlink w:anchor="_Toc233962684" w:history="1">
        <w:r w:rsidRPr="00C03421">
          <w:rPr>
            <w:rStyle w:val="Hyperlink"/>
            <w:noProof/>
          </w:rPr>
          <w:t>7.1</w:t>
        </w:r>
        <w:r>
          <w:rPr>
            <w:rFonts w:asciiTheme="minorHAnsi" w:eastAsiaTheme="minorEastAsia" w:hAnsiTheme="minorHAnsi" w:cstheme="minorBidi"/>
            <w:noProof/>
            <w:kern w:val="2"/>
            <w:sz w:val="24"/>
            <w:lang w:val="de-DE"/>
            <w14:ligatures w14:val="standardContextual"/>
          </w:rPr>
          <w:tab/>
        </w:r>
        <w:r w:rsidRPr="00C03421">
          <w:rPr>
            <w:rStyle w:val="Hyperlink"/>
            <w:noProof/>
          </w:rPr>
          <w:t>Owner of the document</w:t>
        </w:r>
        <w:r>
          <w:rPr>
            <w:noProof/>
            <w:webHidden/>
          </w:rPr>
          <w:tab/>
        </w:r>
        <w:r>
          <w:rPr>
            <w:noProof/>
            <w:webHidden/>
          </w:rPr>
          <w:fldChar w:fldCharType="begin"/>
        </w:r>
        <w:r>
          <w:rPr>
            <w:noProof/>
            <w:webHidden/>
          </w:rPr>
          <w:instrText xml:space="preserve"> PAGEREF _Toc233962684 \h </w:instrText>
        </w:r>
        <w:r>
          <w:rPr>
            <w:noProof/>
            <w:webHidden/>
          </w:rPr>
        </w:r>
        <w:r>
          <w:rPr>
            <w:noProof/>
            <w:webHidden/>
          </w:rPr>
          <w:fldChar w:fldCharType="separate"/>
        </w:r>
        <w:r>
          <w:rPr>
            <w:noProof/>
            <w:webHidden/>
          </w:rPr>
          <w:t>9</w:t>
        </w:r>
        <w:r>
          <w:rPr>
            <w:noProof/>
            <w:webHidden/>
          </w:rPr>
          <w:fldChar w:fldCharType="end"/>
        </w:r>
      </w:hyperlink>
    </w:p>
    <w:p w14:paraId="27C29775" w14:textId="0E0173D6" w:rsidR="001F106D" w:rsidRDefault="001F106D">
      <w:pPr>
        <w:pStyle w:val="Verzeichnis2"/>
        <w:tabs>
          <w:tab w:val="left" w:pos="960"/>
        </w:tabs>
        <w:rPr>
          <w:rFonts w:asciiTheme="minorHAnsi" w:eastAsiaTheme="minorEastAsia" w:hAnsiTheme="minorHAnsi" w:cstheme="minorBidi"/>
          <w:noProof/>
          <w:kern w:val="2"/>
          <w:sz w:val="24"/>
          <w:lang w:val="de-DE"/>
          <w14:ligatures w14:val="standardContextual"/>
        </w:rPr>
      </w:pPr>
      <w:hyperlink w:anchor="_Toc233962685" w:history="1">
        <w:r w:rsidRPr="00C03421">
          <w:rPr>
            <w:rStyle w:val="Hyperlink"/>
            <w:noProof/>
          </w:rPr>
          <w:t>7.2</w:t>
        </w:r>
        <w:r>
          <w:rPr>
            <w:rFonts w:asciiTheme="minorHAnsi" w:eastAsiaTheme="minorEastAsia" w:hAnsiTheme="minorHAnsi" w:cstheme="minorBidi"/>
            <w:noProof/>
            <w:kern w:val="2"/>
            <w:sz w:val="24"/>
            <w:lang w:val="de-DE"/>
            <w14:ligatures w14:val="standardContextual"/>
          </w:rPr>
          <w:tab/>
        </w:r>
        <w:r w:rsidRPr="00C03421">
          <w:rPr>
            <w:rStyle w:val="Hyperlink"/>
            <w:noProof/>
          </w:rPr>
          <w:t>Change history</w:t>
        </w:r>
        <w:r>
          <w:rPr>
            <w:noProof/>
            <w:webHidden/>
          </w:rPr>
          <w:tab/>
        </w:r>
        <w:r>
          <w:rPr>
            <w:noProof/>
            <w:webHidden/>
          </w:rPr>
          <w:fldChar w:fldCharType="begin"/>
        </w:r>
        <w:r>
          <w:rPr>
            <w:noProof/>
            <w:webHidden/>
          </w:rPr>
          <w:instrText xml:space="preserve"> PAGEREF _Toc233962685 \h </w:instrText>
        </w:r>
        <w:r>
          <w:rPr>
            <w:noProof/>
            <w:webHidden/>
          </w:rPr>
        </w:r>
        <w:r>
          <w:rPr>
            <w:noProof/>
            <w:webHidden/>
          </w:rPr>
          <w:fldChar w:fldCharType="separate"/>
        </w:r>
        <w:r>
          <w:rPr>
            <w:noProof/>
            <w:webHidden/>
          </w:rPr>
          <w:t>9</w:t>
        </w:r>
        <w:r>
          <w:rPr>
            <w:noProof/>
            <w:webHidden/>
          </w:rPr>
          <w:fldChar w:fldCharType="end"/>
        </w:r>
      </w:hyperlink>
    </w:p>
    <w:p w14:paraId="6F392A9C" w14:textId="7D2B3751" w:rsidR="001F106D" w:rsidRDefault="001F106D">
      <w:pPr>
        <w:pStyle w:val="Verzeichnis2"/>
        <w:tabs>
          <w:tab w:val="left" w:pos="960"/>
        </w:tabs>
        <w:rPr>
          <w:rFonts w:asciiTheme="minorHAnsi" w:eastAsiaTheme="minorEastAsia" w:hAnsiTheme="minorHAnsi" w:cstheme="minorBidi"/>
          <w:noProof/>
          <w:kern w:val="2"/>
          <w:sz w:val="24"/>
          <w:lang w:val="de-DE"/>
          <w14:ligatures w14:val="standardContextual"/>
        </w:rPr>
      </w:pPr>
      <w:hyperlink w:anchor="_Toc233962686" w:history="1">
        <w:r w:rsidRPr="00C03421">
          <w:rPr>
            <w:rStyle w:val="Hyperlink"/>
            <w:noProof/>
          </w:rPr>
          <w:t>7.3</w:t>
        </w:r>
        <w:r>
          <w:rPr>
            <w:rFonts w:asciiTheme="minorHAnsi" w:eastAsiaTheme="minorEastAsia" w:hAnsiTheme="minorHAnsi" w:cstheme="minorBidi"/>
            <w:noProof/>
            <w:kern w:val="2"/>
            <w:sz w:val="24"/>
            <w:lang w:val="de-DE"/>
            <w14:ligatures w14:val="standardContextual"/>
          </w:rPr>
          <w:tab/>
        </w:r>
        <w:r w:rsidRPr="00C03421">
          <w:rPr>
            <w:rStyle w:val="Hyperlink"/>
            <w:noProof/>
          </w:rPr>
          <w:t>Document storage</w:t>
        </w:r>
        <w:r>
          <w:rPr>
            <w:noProof/>
            <w:webHidden/>
          </w:rPr>
          <w:tab/>
        </w:r>
        <w:r>
          <w:rPr>
            <w:noProof/>
            <w:webHidden/>
          </w:rPr>
          <w:fldChar w:fldCharType="begin"/>
        </w:r>
        <w:r>
          <w:rPr>
            <w:noProof/>
            <w:webHidden/>
          </w:rPr>
          <w:instrText xml:space="preserve"> PAGEREF _Toc233962686 \h </w:instrText>
        </w:r>
        <w:r>
          <w:rPr>
            <w:noProof/>
            <w:webHidden/>
          </w:rPr>
        </w:r>
        <w:r>
          <w:rPr>
            <w:noProof/>
            <w:webHidden/>
          </w:rPr>
          <w:fldChar w:fldCharType="separate"/>
        </w:r>
        <w:r>
          <w:rPr>
            <w:noProof/>
            <w:webHidden/>
          </w:rPr>
          <w:t>9</w:t>
        </w:r>
        <w:r>
          <w:rPr>
            <w:noProof/>
            <w:webHidden/>
          </w:rPr>
          <w:fldChar w:fldCharType="end"/>
        </w:r>
      </w:hyperlink>
    </w:p>
    <w:p w14:paraId="53497BD1" w14:textId="7F248AF8" w:rsidR="009E148D" w:rsidRPr="00017DA9" w:rsidRDefault="00616B60" w:rsidP="000E5357">
      <w:pPr>
        <w:sectPr w:rsidR="009E148D" w:rsidRPr="00017DA9" w:rsidSect="00C41B3D">
          <w:headerReference w:type="default" r:id="rId11"/>
          <w:footerReference w:type="even" r:id="rId12"/>
          <w:footerReference w:type="default" r:id="rId13"/>
          <w:footerReference w:type="first" r:id="rId14"/>
          <w:type w:val="continuous"/>
          <w:pgSz w:w="11907" w:h="16840" w:code="9"/>
          <w:pgMar w:top="1418" w:right="1418" w:bottom="1418" w:left="1418" w:header="720" w:footer="720" w:gutter="0"/>
          <w:cols w:space="709"/>
          <w:noEndnote/>
          <w:docGrid w:linePitch="299"/>
        </w:sectPr>
      </w:pPr>
      <w:r w:rsidRPr="00017DA9">
        <w:rPr>
          <w:rFonts w:cs="Arial"/>
        </w:rPr>
        <w:fldChar w:fldCharType="end"/>
      </w:r>
    </w:p>
    <w:p w14:paraId="451FDA77" w14:textId="72D2A695" w:rsidR="002E131A" w:rsidRPr="00017DA9" w:rsidRDefault="0054287F" w:rsidP="002E131A">
      <w:pPr>
        <w:pStyle w:val="berschrift1"/>
        <w:rPr>
          <w:lang w:val="en-US"/>
        </w:rPr>
      </w:pPr>
      <w:bookmarkStart w:id="3" w:name="_Toc67035239"/>
      <w:bookmarkStart w:id="4" w:name="_Toc233962674"/>
      <w:bookmarkEnd w:id="3"/>
      <w:r w:rsidRPr="00017DA9">
        <w:rPr>
          <w:lang w:val="en-US"/>
        </w:rPr>
        <w:lastRenderedPageBreak/>
        <w:t>Introduction</w:t>
      </w:r>
      <w:bookmarkEnd w:id="4"/>
    </w:p>
    <w:p w14:paraId="720CEEDB" w14:textId="098FCE87" w:rsidR="002E131A" w:rsidRPr="00017DA9" w:rsidRDefault="0054287F" w:rsidP="002E131A">
      <w:pPr>
        <w:pStyle w:val="berschrift2"/>
        <w:rPr>
          <w:lang w:val="en-US"/>
        </w:rPr>
      </w:pPr>
      <w:bookmarkStart w:id="5" w:name="_Toc233962675"/>
      <w:r w:rsidRPr="1EC7DA25">
        <w:rPr>
          <w:lang w:val="en-US"/>
        </w:rPr>
        <w:t>Aim of the document</w:t>
      </w:r>
      <w:bookmarkEnd w:id="5"/>
    </w:p>
    <w:p w14:paraId="634D8EFF" w14:textId="77777777" w:rsidR="0055011F" w:rsidRPr="005E7E2A" w:rsidRDefault="0055011F" w:rsidP="0055011F">
      <w:pPr>
        <w:spacing w:before="0"/>
        <w:jc w:val="left"/>
        <w:rPr>
          <w:rFonts w:cs="Arial"/>
        </w:rPr>
      </w:pPr>
      <w:r w:rsidRPr="005E7E2A">
        <w:rPr>
          <w:rFonts w:cs="Arial"/>
        </w:rPr>
        <w:t xml:space="preserve">The document is a written basis for the development of the application </w:t>
      </w:r>
      <w:r>
        <w:rPr>
          <w:rFonts w:cs="Arial"/>
        </w:rPr>
        <w:t>EPLDF.Keyboard-Monitoring</w:t>
      </w:r>
      <w:r w:rsidRPr="005E7E2A">
        <w:rPr>
          <w:rFonts w:cs="Arial"/>
        </w:rPr>
        <w:t>. The requirements and delimitations described in this document are binding for the ICIG-BS development team as well as for the clients. The concept describes the necessary information for the new application.</w:t>
      </w:r>
    </w:p>
    <w:p w14:paraId="3173AA00" w14:textId="77777777" w:rsidR="0055011F" w:rsidRPr="005E7E2A" w:rsidRDefault="0055011F" w:rsidP="0055011F">
      <w:pPr>
        <w:spacing w:before="0"/>
        <w:jc w:val="left"/>
        <w:rPr>
          <w:rFonts w:cs="Arial"/>
        </w:rPr>
      </w:pPr>
      <w:r w:rsidRPr="005E7E2A">
        <w:rPr>
          <w:rFonts w:cs="Arial"/>
        </w:rPr>
        <w:t>Therefore, the following topics will explain:</w:t>
      </w:r>
    </w:p>
    <w:p w14:paraId="3D4D81EA" w14:textId="77777777" w:rsidR="0055011F" w:rsidRPr="005E7E2A" w:rsidRDefault="0055011F" w:rsidP="0055011F">
      <w:pPr>
        <w:pStyle w:val="Listenabsatz"/>
        <w:numPr>
          <w:ilvl w:val="0"/>
          <w:numId w:val="30"/>
        </w:numPr>
        <w:spacing w:before="0"/>
        <w:jc w:val="left"/>
        <w:rPr>
          <w:rFonts w:cs="Arial"/>
        </w:rPr>
      </w:pPr>
      <w:r w:rsidRPr="11FA9A19">
        <w:rPr>
          <w:rFonts w:cs="Arial"/>
        </w:rPr>
        <w:t>The specific requirements of the application. What should be possible</w:t>
      </w:r>
    </w:p>
    <w:p w14:paraId="617DC586" w14:textId="77777777" w:rsidR="0055011F" w:rsidRPr="005E7E2A" w:rsidRDefault="0055011F" w:rsidP="0055011F">
      <w:pPr>
        <w:pStyle w:val="Listenabsatz"/>
        <w:numPr>
          <w:ilvl w:val="0"/>
          <w:numId w:val="30"/>
        </w:numPr>
        <w:spacing w:before="0"/>
        <w:jc w:val="left"/>
        <w:rPr>
          <w:rFonts w:cs="Arial"/>
        </w:rPr>
      </w:pPr>
      <w:r w:rsidRPr="005E7E2A">
        <w:rPr>
          <w:rFonts w:cs="Arial"/>
        </w:rPr>
        <w:t>The specific processes which describe the procedure of the application include user actions and system actions.</w:t>
      </w:r>
    </w:p>
    <w:p w14:paraId="310F8584" w14:textId="77777777" w:rsidR="0055011F" w:rsidRPr="005E7E2A" w:rsidRDefault="0055011F" w:rsidP="0055011F">
      <w:pPr>
        <w:pStyle w:val="Listenabsatz"/>
        <w:numPr>
          <w:ilvl w:val="0"/>
          <w:numId w:val="30"/>
        </w:numPr>
        <w:spacing w:before="0"/>
        <w:jc w:val="left"/>
        <w:rPr>
          <w:rFonts w:cs="Arial"/>
        </w:rPr>
      </w:pPr>
      <w:r w:rsidRPr="005E7E2A">
        <w:t>The effort estimation for the development</w:t>
      </w:r>
    </w:p>
    <w:p w14:paraId="6D25AA09" w14:textId="14F2D79D" w:rsidR="002E131A" w:rsidRPr="00017DA9" w:rsidRDefault="0054287F" w:rsidP="002E131A">
      <w:pPr>
        <w:pStyle w:val="berschrift2"/>
        <w:rPr>
          <w:lang w:val="en-US"/>
        </w:rPr>
      </w:pPr>
      <w:bookmarkStart w:id="6" w:name="_Toc233962676"/>
      <w:r w:rsidRPr="1EC7DA25">
        <w:rPr>
          <w:lang w:val="en-US"/>
        </w:rPr>
        <w:t>Scope of the document</w:t>
      </w:r>
      <w:bookmarkEnd w:id="6"/>
    </w:p>
    <w:p w14:paraId="5C242475" w14:textId="77777777" w:rsidR="000A753D" w:rsidRPr="005E7E2A" w:rsidRDefault="000A753D" w:rsidP="000A753D">
      <w:pPr>
        <w:spacing w:before="0"/>
        <w:jc w:val="left"/>
        <w:rPr>
          <w:rFonts w:cs="Arial"/>
        </w:rPr>
      </w:pPr>
      <w:bookmarkStart w:id="7" w:name="_Hlk69979545"/>
      <w:r w:rsidRPr="005E7E2A">
        <w:rPr>
          <w:rFonts w:cs="Arial"/>
        </w:rPr>
        <w:t xml:space="preserve">This document focuses on the development of the new </w:t>
      </w:r>
      <w:r>
        <w:rPr>
          <w:rFonts w:cs="Arial"/>
        </w:rPr>
        <w:t>EPLDF.Keyboard-Monitoring</w:t>
      </w:r>
      <w:r w:rsidRPr="005E7E2A">
        <w:rPr>
          <w:rFonts w:cs="Arial"/>
        </w:rPr>
        <w:t xml:space="preserve">. </w:t>
      </w:r>
    </w:p>
    <w:p w14:paraId="0C290BB1" w14:textId="3336AC56" w:rsidR="00506F99" w:rsidRPr="00017DA9" w:rsidRDefault="00506F99">
      <w:pPr>
        <w:spacing w:before="0"/>
        <w:jc w:val="left"/>
      </w:pPr>
      <w:r w:rsidRPr="00017DA9">
        <w:br w:type="page"/>
      </w:r>
    </w:p>
    <w:p w14:paraId="7D42853D" w14:textId="07ED7A5D" w:rsidR="009423E1" w:rsidRPr="00017DA9" w:rsidRDefault="009423E1" w:rsidP="009423E1">
      <w:pPr>
        <w:pStyle w:val="berschrift1"/>
        <w:rPr>
          <w:lang w:val="en-US"/>
        </w:rPr>
      </w:pPr>
      <w:bookmarkStart w:id="8" w:name="_Toc233962677"/>
      <w:r w:rsidRPr="00017DA9">
        <w:rPr>
          <w:lang w:val="en-US"/>
        </w:rPr>
        <w:lastRenderedPageBreak/>
        <w:t>Description of the requirements</w:t>
      </w:r>
      <w:bookmarkEnd w:id="8"/>
    </w:p>
    <w:p w14:paraId="7697A2DD" w14:textId="77777777" w:rsidR="00005AE0" w:rsidRDefault="00005AE0" w:rsidP="00005AE0">
      <w:r>
        <w:t>The goal is to have a key monitoring application that can detect if a key has been pressed and hold for a specific time. Additionally, it is needed to log whenever the key has been pressed and hold for longer than the specified time.</w:t>
      </w:r>
    </w:p>
    <w:p w14:paraId="325000F5" w14:textId="77777777" w:rsidR="00005AE0" w:rsidRDefault="00005AE0" w:rsidP="00005AE0">
      <w:r>
        <w:t>Currently i</w:t>
      </w:r>
      <w:r w:rsidRPr="00B241ED">
        <w:t>n the control room, users working at PCs need to react to notifications (e.g., information, warnings, etc.), and each notification must be acknowledged using the F12 key.</w:t>
      </w:r>
      <w:r>
        <w:t xml:space="preserve"> To make sure that each notification is acknowledged correctly this tool should be used for monitoring of the F12 key.</w:t>
      </w:r>
    </w:p>
    <w:p w14:paraId="42417678" w14:textId="77777777" w:rsidR="00005AE0" w:rsidRDefault="00005AE0" w:rsidP="00005AE0">
      <w:r w:rsidRPr="005E7E2A">
        <w:t>This application must meet the following requirements:</w:t>
      </w:r>
    </w:p>
    <w:p w14:paraId="646AADA9" w14:textId="77777777" w:rsidR="00005AE0" w:rsidRDefault="00005AE0" w:rsidP="00005AE0">
      <w:pPr>
        <w:pStyle w:val="Listenabsatz"/>
        <w:numPr>
          <w:ilvl w:val="0"/>
          <w:numId w:val="34"/>
        </w:numPr>
        <w:spacing w:before="0"/>
        <w:jc w:val="left"/>
      </w:pPr>
      <w:r w:rsidRPr="11FA9A19">
        <w:t>Monitoring the defined keys from the configuration file whether a key has been pressed and hold for longer than the defined time.</w:t>
      </w:r>
    </w:p>
    <w:p w14:paraId="6B9524F4" w14:textId="77777777" w:rsidR="00005AE0" w:rsidRDefault="00005AE0" w:rsidP="00005AE0">
      <w:pPr>
        <w:pStyle w:val="Listenabsatz"/>
        <w:numPr>
          <w:ilvl w:val="0"/>
          <w:numId w:val="34"/>
        </w:numPr>
        <w:spacing w:before="0"/>
        <w:jc w:val="left"/>
      </w:pPr>
      <w:r w:rsidRPr="11FA9A19">
        <w:t xml:space="preserve">The application must be a non-blocking execution on Windows and is not allowed to interrupt other applications. Only the pop up is allowed to interrupt the user. </w:t>
      </w:r>
    </w:p>
    <w:p w14:paraId="53B78872" w14:textId="77777777" w:rsidR="00005AE0" w:rsidRDefault="00005AE0" w:rsidP="00005AE0">
      <w:pPr>
        <w:pStyle w:val="Listenabsatz"/>
        <w:numPr>
          <w:ilvl w:val="0"/>
          <w:numId w:val="34"/>
        </w:numPr>
        <w:spacing w:before="0"/>
        <w:jc w:val="left"/>
      </w:pPr>
      <w:r w:rsidRPr="11FA9A19">
        <w:t>When a key has been pressed and hold for longer than the defined time, the user must be informed with a pop up. The pop up must always go to foreground to interrupt from further work in any other application. If the user closed the pop up and keeps pressing and holds the key the pop up will appear again.</w:t>
      </w:r>
    </w:p>
    <w:p w14:paraId="42FA5528" w14:textId="77777777" w:rsidR="00005AE0" w:rsidRDefault="00005AE0" w:rsidP="00005AE0">
      <w:pPr>
        <w:pStyle w:val="Listenabsatz"/>
        <w:numPr>
          <w:ilvl w:val="0"/>
          <w:numId w:val="34"/>
        </w:numPr>
        <w:spacing w:before="0"/>
        <w:jc w:val="left"/>
      </w:pPr>
      <w:r>
        <w:t>When a key has been pressed and hold for longer than the defined time, the application must log the event in a file with the following information</w:t>
      </w:r>
    </w:p>
    <w:p w14:paraId="18A1ADE9" w14:textId="77777777" w:rsidR="00005AE0" w:rsidRDefault="00005AE0" w:rsidP="00005AE0">
      <w:pPr>
        <w:pStyle w:val="Listenabsatz"/>
        <w:numPr>
          <w:ilvl w:val="1"/>
          <w:numId w:val="34"/>
        </w:numPr>
        <w:spacing w:before="0"/>
        <w:jc w:val="left"/>
      </w:pPr>
      <w:r>
        <w:t>Date and Time</w:t>
      </w:r>
    </w:p>
    <w:p w14:paraId="0D9976F9" w14:textId="77777777" w:rsidR="00005AE0" w:rsidRDefault="00005AE0" w:rsidP="00005AE0">
      <w:pPr>
        <w:pStyle w:val="Listenabsatz"/>
        <w:numPr>
          <w:ilvl w:val="1"/>
          <w:numId w:val="34"/>
        </w:numPr>
        <w:spacing w:before="0"/>
        <w:jc w:val="left"/>
      </w:pPr>
      <w:r>
        <w:t>Computer Name</w:t>
      </w:r>
    </w:p>
    <w:p w14:paraId="5375F231" w14:textId="77777777" w:rsidR="00005AE0" w:rsidRDefault="00005AE0" w:rsidP="00005AE0">
      <w:pPr>
        <w:pStyle w:val="Listenabsatz"/>
        <w:numPr>
          <w:ilvl w:val="1"/>
          <w:numId w:val="34"/>
        </w:numPr>
        <w:spacing w:before="0"/>
        <w:jc w:val="left"/>
      </w:pPr>
      <w:r>
        <w:t>Which key has been pressed and for what time</w:t>
      </w:r>
    </w:p>
    <w:p w14:paraId="6ED9236E" w14:textId="77777777" w:rsidR="00005AE0" w:rsidRPr="005E7E2A" w:rsidRDefault="00005AE0" w:rsidP="00005AE0">
      <w:pPr>
        <w:pStyle w:val="Listenabsatz"/>
        <w:numPr>
          <w:ilvl w:val="0"/>
          <w:numId w:val="34"/>
        </w:numPr>
        <w:spacing w:before="0"/>
        <w:jc w:val="left"/>
      </w:pPr>
      <w:r>
        <w:t>The application must be available as “.exe” file to be selected for auto-start in Windows.</w:t>
      </w:r>
    </w:p>
    <w:p w14:paraId="311C512C" w14:textId="7E8A5725" w:rsidR="009423E1" w:rsidRPr="00017DA9" w:rsidRDefault="009423E1" w:rsidP="003B6B57">
      <w:pPr>
        <w:ind w:left="360"/>
      </w:pPr>
      <w:r w:rsidRPr="00017DA9">
        <w:br w:type="page"/>
      </w:r>
    </w:p>
    <w:p w14:paraId="27DA7776" w14:textId="37EE8477" w:rsidR="00884F3A" w:rsidRPr="00017DA9" w:rsidRDefault="00884F3A" w:rsidP="00BF5A45">
      <w:pPr>
        <w:pStyle w:val="berschrift1"/>
        <w:rPr>
          <w:lang w:val="en-US"/>
        </w:rPr>
      </w:pPr>
      <w:bookmarkStart w:id="9" w:name="_Toc233962678"/>
      <w:r w:rsidRPr="00017DA9">
        <w:rPr>
          <w:lang w:val="en-US"/>
        </w:rPr>
        <w:lastRenderedPageBreak/>
        <w:t>Roles and responsibilities</w:t>
      </w:r>
      <w:bookmarkEnd w:id="9"/>
    </w:p>
    <w:p w14:paraId="0599CF0B" w14:textId="77777777" w:rsidR="00913B38" w:rsidRDefault="00913B38" w:rsidP="00913B38">
      <w:pPr>
        <w:pStyle w:val="Beschriftung"/>
        <w:keepNext/>
      </w:pPr>
      <w:r>
        <w:t xml:space="preserve">Table </w:t>
      </w:r>
      <w:r>
        <w:fldChar w:fldCharType="begin"/>
      </w:r>
      <w:r>
        <w:instrText>SEQ Table \* ARABIC</w:instrText>
      </w:r>
      <w:r>
        <w:fldChar w:fldCharType="separate"/>
      </w:r>
      <w:r>
        <w:rPr>
          <w:noProof/>
        </w:rPr>
        <w:t>1</w:t>
      </w:r>
      <w:r>
        <w:fldChar w:fldCharType="end"/>
      </w:r>
      <w:r>
        <w:t>: Roles and responsibilities</w:t>
      </w:r>
    </w:p>
    <w:tbl>
      <w:tblPr>
        <w:tblStyle w:val="Tabellenraster"/>
        <w:tblW w:w="5000" w:type="pct"/>
        <w:tblLook w:val="04A0" w:firstRow="1" w:lastRow="0" w:firstColumn="1" w:lastColumn="0" w:noHBand="0" w:noVBand="1"/>
      </w:tblPr>
      <w:tblGrid>
        <w:gridCol w:w="2323"/>
        <w:gridCol w:w="6738"/>
      </w:tblGrid>
      <w:tr w:rsidR="00913B38" w:rsidRPr="005E7E2A" w14:paraId="133674FB" w14:textId="77777777" w:rsidTr="000E2E9D">
        <w:tc>
          <w:tcPr>
            <w:tcW w:w="1282" w:type="pct"/>
            <w:shd w:val="clear" w:color="auto" w:fill="E7E6E6" w:themeFill="background2"/>
          </w:tcPr>
          <w:p w14:paraId="78A89A1B" w14:textId="77777777" w:rsidR="00913B38" w:rsidRPr="005E7E2A" w:rsidRDefault="00913B38" w:rsidP="000E2E9D">
            <w:pPr>
              <w:rPr>
                <w:b/>
                <w:bCs/>
              </w:rPr>
            </w:pPr>
            <w:r w:rsidRPr="005E7E2A">
              <w:rPr>
                <w:b/>
                <w:bCs/>
              </w:rPr>
              <w:t>Role</w:t>
            </w:r>
          </w:p>
        </w:tc>
        <w:tc>
          <w:tcPr>
            <w:tcW w:w="3718" w:type="pct"/>
            <w:shd w:val="clear" w:color="auto" w:fill="E7E6E6" w:themeFill="background2"/>
          </w:tcPr>
          <w:p w14:paraId="772CF817" w14:textId="77777777" w:rsidR="00913B38" w:rsidRPr="005E7E2A" w:rsidRDefault="00913B38" w:rsidP="000E2E9D">
            <w:pPr>
              <w:rPr>
                <w:b/>
                <w:bCs/>
              </w:rPr>
            </w:pPr>
            <w:r w:rsidRPr="005E7E2A">
              <w:rPr>
                <w:b/>
                <w:bCs/>
              </w:rPr>
              <w:t>Description</w:t>
            </w:r>
          </w:p>
        </w:tc>
      </w:tr>
      <w:tr w:rsidR="00913B38" w:rsidRPr="005E7E2A" w14:paraId="72C6D7E2" w14:textId="77777777" w:rsidTr="000E2E9D">
        <w:trPr>
          <w:trHeight w:val="486"/>
        </w:trPr>
        <w:tc>
          <w:tcPr>
            <w:tcW w:w="1282" w:type="pct"/>
          </w:tcPr>
          <w:p w14:paraId="2B3286F2" w14:textId="77777777" w:rsidR="00913B38" w:rsidRPr="005E7E2A" w:rsidRDefault="00913B38" w:rsidP="000E2E9D">
            <w:r w:rsidRPr="005E7E2A">
              <w:t>User</w:t>
            </w:r>
          </w:p>
        </w:tc>
        <w:tc>
          <w:tcPr>
            <w:tcW w:w="3718" w:type="pct"/>
          </w:tcPr>
          <w:p w14:paraId="4C6FA983" w14:textId="77777777" w:rsidR="00913B38" w:rsidRPr="005E7E2A" w:rsidRDefault="00913B38" w:rsidP="000E2E9D">
            <w:r>
              <w:t>The employees working in the control room, at the PCs and reacting to notifications (e.g.: information, warning…)</w:t>
            </w:r>
          </w:p>
        </w:tc>
      </w:tr>
      <w:tr w:rsidR="00913B38" w:rsidRPr="005E7E2A" w14:paraId="1E13D6A3" w14:textId="77777777" w:rsidTr="000E2E9D">
        <w:trPr>
          <w:trHeight w:val="486"/>
        </w:trPr>
        <w:tc>
          <w:tcPr>
            <w:tcW w:w="1282" w:type="pct"/>
          </w:tcPr>
          <w:p w14:paraId="5154FC60" w14:textId="77777777" w:rsidR="00913B38" w:rsidRPr="005E7E2A" w:rsidRDefault="00913B38" w:rsidP="000E2E9D">
            <w:r>
              <w:t>Admin</w:t>
            </w:r>
          </w:p>
        </w:tc>
        <w:tc>
          <w:tcPr>
            <w:tcW w:w="3718" w:type="pct"/>
          </w:tcPr>
          <w:p w14:paraId="4462D1B5" w14:textId="77777777" w:rsidR="00913B38" w:rsidRPr="005E7E2A" w:rsidRDefault="00913B38" w:rsidP="000E2E9D">
            <w:r>
              <w:t>The employee who wants to monitor how often the defined keys have been pressed and hold for the defined time.</w:t>
            </w:r>
          </w:p>
        </w:tc>
      </w:tr>
    </w:tbl>
    <w:p w14:paraId="2C139076" w14:textId="77777777" w:rsidR="00913B38" w:rsidRDefault="00913B38">
      <w:pPr>
        <w:spacing w:before="0"/>
        <w:jc w:val="left"/>
      </w:pPr>
    </w:p>
    <w:p w14:paraId="7D1F3362" w14:textId="668C367F" w:rsidR="00884F3A" w:rsidRPr="00017DA9" w:rsidRDefault="00884F3A">
      <w:pPr>
        <w:spacing w:before="0"/>
        <w:jc w:val="left"/>
      </w:pPr>
      <w:r w:rsidRPr="00017DA9">
        <w:br w:type="page"/>
      </w:r>
    </w:p>
    <w:p w14:paraId="1DB2460B" w14:textId="78969C83" w:rsidR="0050561A" w:rsidRPr="00017DA9" w:rsidRDefault="00BF5A45" w:rsidP="0050561A">
      <w:pPr>
        <w:pStyle w:val="berschrift1"/>
        <w:rPr>
          <w:lang w:val="en-US"/>
        </w:rPr>
      </w:pPr>
      <w:bookmarkStart w:id="10" w:name="_Toc233962679"/>
      <w:bookmarkEnd w:id="7"/>
      <w:r w:rsidRPr="00017DA9">
        <w:rPr>
          <w:lang w:val="en-US"/>
        </w:rPr>
        <w:lastRenderedPageBreak/>
        <w:t>Description of the process</w:t>
      </w:r>
      <w:bookmarkEnd w:id="10"/>
    </w:p>
    <w:p w14:paraId="05A3C5F7" w14:textId="6601C088" w:rsidR="00642DA5" w:rsidRDefault="00394B96" w:rsidP="00B7161F">
      <w:pPr>
        <w:pStyle w:val="berschrift2"/>
        <w:rPr>
          <w:lang w:val="en-US"/>
        </w:rPr>
      </w:pPr>
      <w:bookmarkStart w:id="11" w:name="_Toc233962680"/>
      <w:r>
        <w:rPr>
          <w:lang w:val="en-US"/>
        </w:rPr>
        <w:t>Key monitoring process</w:t>
      </w:r>
      <w:bookmarkEnd w:id="11"/>
    </w:p>
    <w:p w14:paraId="50FB424B" w14:textId="77777777" w:rsidR="006B3EBD" w:rsidRPr="005E7E2A" w:rsidRDefault="006B3EBD" w:rsidP="0091380A">
      <w:r>
        <w:rPr>
          <w:noProof/>
        </w:rPr>
        <w:drawing>
          <wp:inline distT="0" distB="0" distL="0" distR="0" wp14:anchorId="7EE605A5" wp14:editId="59738081">
            <wp:extent cx="5762625" cy="2590800"/>
            <wp:effectExtent l="0" t="0" r="0" b="0"/>
            <wp:docPr id="18331860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86096" name="Picture 1833186096"/>
                    <pic:cNvPicPr/>
                  </pic:nvPicPr>
                  <pic:blipFill>
                    <a:blip r:embed="rId15">
                      <a:extLst>
                        <a:ext uri="{28A0092B-C50C-407E-A947-70E740481C1C}">
                          <a14:useLocalDpi xmlns:a14="http://schemas.microsoft.com/office/drawing/2010/main"/>
                        </a:ext>
                      </a:extLst>
                    </a:blip>
                    <a:stretch>
                      <a:fillRect/>
                    </a:stretch>
                  </pic:blipFill>
                  <pic:spPr>
                    <a:xfrm>
                      <a:off x="0" y="0"/>
                      <a:ext cx="5762625" cy="2590800"/>
                    </a:xfrm>
                    <a:prstGeom prst="rect">
                      <a:avLst/>
                    </a:prstGeom>
                  </pic:spPr>
                </pic:pic>
              </a:graphicData>
            </a:graphic>
          </wp:inline>
        </w:drawing>
      </w:r>
    </w:p>
    <w:p w14:paraId="522B26F7" w14:textId="77777777" w:rsidR="006B3EBD" w:rsidRPr="005E7E2A" w:rsidRDefault="006B3EBD" w:rsidP="006B3EBD">
      <w:pPr>
        <w:pStyle w:val="Beschriftung"/>
      </w:pPr>
      <w:r>
        <w:t xml:space="preserve">Figure </w:t>
      </w:r>
      <w:r>
        <w:fldChar w:fldCharType="begin"/>
      </w:r>
      <w:r>
        <w:instrText>SEQ Abbildung \* ARABIC</w:instrText>
      </w:r>
      <w:r>
        <w:fldChar w:fldCharType="separate"/>
      </w:r>
      <w:r w:rsidRPr="5DD94EAB">
        <w:rPr>
          <w:noProof/>
        </w:rPr>
        <w:t>1</w:t>
      </w:r>
      <w:r>
        <w:fldChar w:fldCharType="end"/>
      </w:r>
      <w:r>
        <w:t>: EPLDF keyboard monitoring – F12 long press detection</w:t>
      </w:r>
    </w:p>
    <w:p w14:paraId="5C82A4E6" w14:textId="77777777" w:rsidR="006B3EBD" w:rsidRDefault="006B3EBD" w:rsidP="006B3EBD">
      <w:r>
        <w:t>This process will start automatically when the program is started on the system.</w:t>
      </w:r>
    </w:p>
    <w:p w14:paraId="1AFCFD39" w14:textId="77777777" w:rsidR="006B3EBD" w:rsidRDefault="006B3EBD" w:rsidP="006B3EBD">
      <w:r>
        <w:t>First, the application will load the configuration file (10). Based on the configuration, the defined key, in this case the F12 key, will be monitored continuously (20).</w:t>
      </w:r>
    </w:p>
    <w:p w14:paraId="768B3C3C" w14:textId="77777777" w:rsidR="006B3EBD" w:rsidRDefault="006B3EBD" w:rsidP="006B3EBD">
      <w:r>
        <w:t>When the user presses the F12 key (30), the system checks whether the key remains pressed. If the F12 key is not pressed continuously, the process returns to monitoring the key state.</w:t>
      </w:r>
    </w:p>
    <w:p w14:paraId="5692C368" w14:textId="77777777" w:rsidR="006B3EBD" w:rsidRDefault="006B3EBD" w:rsidP="006B3EBD">
      <w:r>
        <w:t>If the F12 key is pressed, the application will measure the press duration (40). When the key has been pressed for 5 seconds or longer, a log entry with the relevant metadata will be created (50).</w:t>
      </w:r>
    </w:p>
    <w:p w14:paraId="575F3F20" w14:textId="77777777" w:rsidR="006B3EBD" w:rsidRDefault="006B3EBD" w:rsidP="006B3EBD">
      <w:r>
        <w:t>After the log has been created, the user will be informed by a popup message on the PC (60). The user must acknowledge this popup.</w:t>
      </w:r>
    </w:p>
    <w:p w14:paraId="7C05A05D" w14:textId="77777777" w:rsidR="006B3EBD" w:rsidRDefault="006B3EBD" w:rsidP="006B3EBD">
      <w:r w:rsidRPr="68067BBC">
        <w:rPr>
          <w:rFonts w:eastAsia="Arial" w:cs="Arial"/>
        </w:rPr>
        <w:t xml:space="preserve">After the popup has been acknowledged, the system checks whether the F12 key is still pressed. If the key is still pressed, the process continues directly with creating another log entry and showing the popup again. If the key is no longer pressed, the process returns to monitoring the key state. </w:t>
      </w:r>
    </w:p>
    <w:p w14:paraId="0FB8BF05" w14:textId="77777777" w:rsidR="003A139E" w:rsidRDefault="003A139E">
      <w:pPr>
        <w:spacing w:before="0"/>
        <w:jc w:val="left"/>
        <w:rPr>
          <w:i/>
          <w:iCs/>
          <w:color w:val="44546A" w:themeColor="text2"/>
          <w:sz w:val="18"/>
          <w:szCs w:val="18"/>
        </w:rPr>
      </w:pPr>
    </w:p>
    <w:p w14:paraId="51D485FA" w14:textId="4483CF69" w:rsidR="003A5A2E" w:rsidRDefault="003A5A2E">
      <w:pPr>
        <w:spacing w:before="0"/>
        <w:jc w:val="left"/>
      </w:pPr>
      <w:r>
        <w:br w:type="page"/>
      </w:r>
    </w:p>
    <w:p w14:paraId="0D181F06" w14:textId="4B77A7D5" w:rsidR="008755E3" w:rsidRPr="00017DA9" w:rsidRDefault="00691B47" w:rsidP="008755E3">
      <w:pPr>
        <w:pStyle w:val="berschrift1"/>
        <w:rPr>
          <w:lang w:val="en-US"/>
        </w:rPr>
      </w:pPr>
      <w:bookmarkStart w:id="12" w:name="_Toc233962681"/>
      <w:r w:rsidRPr="00017DA9">
        <w:rPr>
          <w:lang w:val="en-US"/>
        </w:rPr>
        <w:lastRenderedPageBreak/>
        <w:t>Interfaces</w:t>
      </w:r>
      <w:bookmarkEnd w:id="12"/>
    </w:p>
    <w:p w14:paraId="10AD6167" w14:textId="77777777" w:rsidR="00987F00" w:rsidRPr="005E7E2A" w:rsidRDefault="00987F00" w:rsidP="00987F00">
      <w:r w:rsidRPr="005E7E2A">
        <w:t>The application will use the following interfaces:</w:t>
      </w:r>
    </w:p>
    <w:p w14:paraId="667E77DE" w14:textId="77777777" w:rsidR="00987F00" w:rsidRPr="005E7E2A" w:rsidRDefault="00987F00" w:rsidP="00987F00">
      <w:pPr>
        <w:pStyle w:val="Listenabsatz"/>
        <w:numPr>
          <w:ilvl w:val="0"/>
          <w:numId w:val="19"/>
        </w:numPr>
        <w:spacing w:before="0"/>
        <w:jc w:val="left"/>
      </w:pPr>
      <w:r w:rsidRPr="005E7E2A">
        <w:t>Windows SDK Build tools</w:t>
      </w:r>
    </w:p>
    <w:p w14:paraId="1CC97C7B" w14:textId="77777777" w:rsidR="00987F00" w:rsidRPr="005E7E2A" w:rsidRDefault="00987F00" w:rsidP="00987F00">
      <w:pPr>
        <w:pStyle w:val="Listenabsatz"/>
        <w:numPr>
          <w:ilvl w:val="0"/>
          <w:numId w:val="19"/>
        </w:numPr>
        <w:spacing w:before="0"/>
        <w:jc w:val="left"/>
      </w:pPr>
      <w:r w:rsidRPr="005E7E2A">
        <w:t xml:space="preserve">Windows </w:t>
      </w:r>
      <w:r>
        <w:t>A</w:t>
      </w:r>
      <w:r w:rsidRPr="005E7E2A">
        <w:t>pp SDK</w:t>
      </w:r>
    </w:p>
    <w:p w14:paraId="297243CB" w14:textId="77777777" w:rsidR="00610888" w:rsidRPr="00017DA9" w:rsidRDefault="008755E3">
      <w:pPr>
        <w:spacing w:before="0"/>
        <w:jc w:val="left"/>
      </w:pPr>
      <w:r w:rsidRPr="00017DA9">
        <w:br w:type="page"/>
      </w:r>
    </w:p>
    <w:p w14:paraId="1F9F95FE" w14:textId="1DC42EB9" w:rsidR="00610888" w:rsidRPr="00017DA9" w:rsidRDefault="004D67C1" w:rsidP="00610888">
      <w:pPr>
        <w:pStyle w:val="berschrift1"/>
        <w:rPr>
          <w:lang w:val="en-US"/>
        </w:rPr>
      </w:pPr>
      <w:bookmarkStart w:id="13" w:name="_Toc233962682"/>
      <w:r w:rsidRPr="00017DA9">
        <w:rPr>
          <w:lang w:val="en-US"/>
        </w:rPr>
        <w:lastRenderedPageBreak/>
        <w:t>Expenses</w:t>
      </w:r>
      <w:bookmarkEnd w:id="13"/>
    </w:p>
    <w:tbl>
      <w:tblPr>
        <w:tblStyle w:val="EinfacheTabelle5"/>
        <w:tblW w:w="5000" w:type="pct"/>
        <w:tblLook w:val="04A0" w:firstRow="1" w:lastRow="0" w:firstColumn="1" w:lastColumn="0" w:noHBand="0" w:noVBand="1"/>
      </w:tblPr>
      <w:tblGrid>
        <w:gridCol w:w="5853"/>
        <w:gridCol w:w="3218"/>
      </w:tblGrid>
      <w:tr w:rsidR="006F4837" w:rsidRPr="005E7E2A" w14:paraId="0B3074E8" w14:textId="77777777" w:rsidTr="000E2E9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26" w:type="pct"/>
          </w:tcPr>
          <w:p w14:paraId="69701637" w14:textId="77777777" w:rsidR="006F4837" w:rsidRPr="005E7E2A" w:rsidRDefault="006F4837" w:rsidP="000E2E9D">
            <w:pPr>
              <w:spacing w:before="0"/>
              <w:jc w:val="left"/>
            </w:pPr>
            <w:r w:rsidRPr="005E7E2A">
              <w:t>Project phase</w:t>
            </w:r>
          </w:p>
        </w:tc>
        <w:tc>
          <w:tcPr>
            <w:tcW w:w="1774" w:type="pct"/>
          </w:tcPr>
          <w:p w14:paraId="0C113525" w14:textId="77777777" w:rsidR="006F4837" w:rsidRPr="005E7E2A" w:rsidRDefault="006F4837" w:rsidP="000E2E9D">
            <w:pPr>
              <w:spacing w:before="0"/>
              <w:jc w:val="left"/>
              <w:cnfStyle w:val="100000000000" w:firstRow="1" w:lastRow="0" w:firstColumn="0" w:lastColumn="0" w:oddVBand="0" w:evenVBand="0" w:oddHBand="0" w:evenHBand="0" w:firstRowFirstColumn="0" w:firstRowLastColumn="0" w:lastRowFirstColumn="0" w:lastRowLastColumn="0"/>
            </w:pPr>
            <w:r w:rsidRPr="005E7E2A">
              <w:t xml:space="preserve">Estimate </w:t>
            </w:r>
          </w:p>
        </w:tc>
      </w:tr>
      <w:tr w:rsidR="006F4837" w:rsidRPr="005E7E2A" w14:paraId="7FEE4561" w14:textId="77777777" w:rsidTr="000E2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6" w:type="pct"/>
          </w:tcPr>
          <w:p w14:paraId="5D019F0D" w14:textId="77777777" w:rsidR="006F4837" w:rsidRPr="005E7E2A" w:rsidRDefault="006F4837" w:rsidP="000E2E9D">
            <w:pPr>
              <w:spacing w:before="0"/>
              <w:jc w:val="left"/>
              <w:rPr>
                <w:i w:val="0"/>
                <w:iCs w:val="0"/>
              </w:rPr>
            </w:pPr>
            <w:r w:rsidRPr="005E7E2A">
              <w:rPr>
                <w:i w:val="0"/>
                <w:iCs w:val="0"/>
              </w:rPr>
              <w:t>Concept development</w:t>
            </w:r>
          </w:p>
        </w:tc>
        <w:tc>
          <w:tcPr>
            <w:tcW w:w="1774" w:type="pct"/>
          </w:tcPr>
          <w:p w14:paraId="223FAD76" w14:textId="77777777" w:rsidR="006F4837" w:rsidRPr="005E7E2A" w:rsidRDefault="006F4837" w:rsidP="000E2E9D">
            <w:pPr>
              <w:spacing w:before="0"/>
              <w:jc w:val="left"/>
              <w:cnfStyle w:val="000000100000" w:firstRow="0" w:lastRow="0" w:firstColumn="0" w:lastColumn="0" w:oddVBand="0" w:evenVBand="0" w:oddHBand="1" w:evenHBand="0" w:firstRowFirstColumn="0" w:firstRowLastColumn="0" w:lastRowFirstColumn="0" w:lastRowLastColumn="0"/>
            </w:pPr>
            <w:r w:rsidRPr="005E7E2A">
              <w:t>0.5 PD</w:t>
            </w:r>
          </w:p>
        </w:tc>
      </w:tr>
      <w:tr w:rsidR="006F4837" w:rsidRPr="005E7E2A" w14:paraId="37AB1F91" w14:textId="77777777" w:rsidTr="000E2E9D">
        <w:tc>
          <w:tcPr>
            <w:cnfStyle w:val="001000000000" w:firstRow="0" w:lastRow="0" w:firstColumn="1" w:lastColumn="0" w:oddVBand="0" w:evenVBand="0" w:oddHBand="0" w:evenHBand="0" w:firstRowFirstColumn="0" w:firstRowLastColumn="0" w:lastRowFirstColumn="0" w:lastRowLastColumn="0"/>
            <w:tcW w:w="3226" w:type="pct"/>
          </w:tcPr>
          <w:p w14:paraId="72E89F4F" w14:textId="77777777" w:rsidR="006F4837" w:rsidRPr="005E7E2A" w:rsidRDefault="006F4837" w:rsidP="000E2E9D">
            <w:pPr>
              <w:spacing w:before="0"/>
              <w:jc w:val="left"/>
              <w:rPr>
                <w:i w:val="0"/>
                <w:iCs w:val="0"/>
              </w:rPr>
            </w:pPr>
            <w:r w:rsidRPr="005E7E2A">
              <w:rPr>
                <w:i w:val="0"/>
                <w:iCs w:val="0"/>
              </w:rPr>
              <w:t>Development</w:t>
            </w:r>
          </w:p>
        </w:tc>
        <w:tc>
          <w:tcPr>
            <w:tcW w:w="1774" w:type="pct"/>
          </w:tcPr>
          <w:p w14:paraId="61348A51" w14:textId="77777777" w:rsidR="006F4837" w:rsidRPr="005E7E2A" w:rsidRDefault="006F4837" w:rsidP="000E2E9D">
            <w:pPr>
              <w:spacing w:before="0"/>
              <w:jc w:val="left"/>
              <w:cnfStyle w:val="000000000000" w:firstRow="0" w:lastRow="0" w:firstColumn="0" w:lastColumn="0" w:oddVBand="0" w:evenVBand="0" w:oddHBand="0" w:evenHBand="0" w:firstRowFirstColumn="0" w:firstRowLastColumn="0" w:lastRowFirstColumn="0" w:lastRowLastColumn="0"/>
            </w:pPr>
            <w:r w:rsidRPr="005E7E2A">
              <w:t>1 PD</w:t>
            </w:r>
          </w:p>
        </w:tc>
      </w:tr>
      <w:tr w:rsidR="006F4837" w:rsidRPr="005E7E2A" w14:paraId="1F2F38BE" w14:textId="77777777" w:rsidTr="000E2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6" w:type="pct"/>
          </w:tcPr>
          <w:p w14:paraId="3AE6C4DC" w14:textId="77777777" w:rsidR="006F4837" w:rsidRPr="005E7E2A" w:rsidRDefault="006F4837" w:rsidP="000E2E9D">
            <w:pPr>
              <w:spacing w:before="0"/>
              <w:jc w:val="left"/>
              <w:rPr>
                <w:i w:val="0"/>
                <w:iCs w:val="0"/>
              </w:rPr>
            </w:pPr>
            <w:r w:rsidRPr="005E7E2A">
              <w:rPr>
                <w:i w:val="0"/>
                <w:iCs w:val="0"/>
              </w:rPr>
              <w:t>Testing</w:t>
            </w:r>
          </w:p>
        </w:tc>
        <w:tc>
          <w:tcPr>
            <w:tcW w:w="1774" w:type="pct"/>
          </w:tcPr>
          <w:p w14:paraId="421AF4D4" w14:textId="77777777" w:rsidR="006F4837" w:rsidRPr="005E7E2A" w:rsidRDefault="006F4837" w:rsidP="000E2E9D">
            <w:pPr>
              <w:spacing w:before="0"/>
              <w:jc w:val="left"/>
              <w:cnfStyle w:val="000000100000" w:firstRow="0" w:lastRow="0" w:firstColumn="0" w:lastColumn="0" w:oddVBand="0" w:evenVBand="0" w:oddHBand="1" w:evenHBand="0" w:firstRowFirstColumn="0" w:firstRowLastColumn="0" w:lastRowFirstColumn="0" w:lastRowLastColumn="0"/>
            </w:pPr>
            <w:r w:rsidRPr="005E7E2A">
              <w:t>0.25 PD</w:t>
            </w:r>
          </w:p>
        </w:tc>
      </w:tr>
      <w:tr w:rsidR="006F4837" w:rsidRPr="005E7E2A" w14:paraId="7F9756A6" w14:textId="77777777" w:rsidTr="000E2E9D">
        <w:tc>
          <w:tcPr>
            <w:cnfStyle w:val="001000000000" w:firstRow="0" w:lastRow="0" w:firstColumn="1" w:lastColumn="0" w:oddVBand="0" w:evenVBand="0" w:oddHBand="0" w:evenHBand="0" w:firstRowFirstColumn="0" w:firstRowLastColumn="0" w:lastRowFirstColumn="0" w:lastRowLastColumn="0"/>
            <w:tcW w:w="3226" w:type="pct"/>
          </w:tcPr>
          <w:p w14:paraId="71A08EB0" w14:textId="77777777" w:rsidR="006F4837" w:rsidRPr="005E7E2A" w:rsidRDefault="006F4837" w:rsidP="000E2E9D">
            <w:pPr>
              <w:spacing w:before="0"/>
              <w:jc w:val="left"/>
              <w:rPr>
                <w:i w:val="0"/>
                <w:iCs w:val="0"/>
              </w:rPr>
            </w:pPr>
            <w:r w:rsidRPr="005E7E2A">
              <w:rPr>
                <w:i w:val="0"/>
                <w:iCs w:val="0"/>
              </w:rPr>
              <w:t>Creating documentation</w:t>
            </w:r>
          </w:p>
        </w:tc>
        <w:tc>
          <w:tcPr>
            <w:tcW w:w="1774" w:type="pct"/>
          </w:tcPr>
          <w:p w14:paraId="378EE296" w14:textId="77777777" w:rsidR="006F4837" w:rsidRPr="005E7E2A" w:rsidRDefault="006F4837" w:rsidP="000E2E9D">
            <w:pPr>
              <w:spacing w:before="0"/>
              <w:jc w:val="left"/>
              <w:cnfStyle w:val="000000000000" w:firstRow="0" w:lastRow="0" w:firstColumn="0" w:lastColumn="0" w:oddVBand="0" w:evenVBand="0" w:oddHBand="0" w:evenHBand="0" w:firstRowFirstColumn="0" w:firstRowLastColumn="0" w:lastRowFirstColumn="0" w:lastRowLastColumn="0"/>
            </w:pPr>
            <w:r w:rsidRPr="005E7E2A">
              <w:t>1 PD</w:t>
            </w:r>
          </w:p>
        </w:tc>
      </w:tr>
      <w:tr w:rsidR="006F4837" w:rsidRPr="005E7E2A" w14:paraId="7C368B00" w14:textId="77777777" w:rsidTr="000E2E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6" w:type="pct"/>
          </w:tcPr>
          <w:p w14:paraId="6BE42D6A" w14:textId="77777777" w:rsidR="006F4837" w:rsidRPr="005E7E2A" w:rsidRDefault="006F4837" w:rsidP="000E2E9D">
            <w:pPr>
              <w:spacing w:before="0"/>
              <w:jc w:val="left"/>
              <w:rPr>
                <w:i w:val="0"/>
                <w:iCs w:val="0"/>
              </w:rPr>
            </w:pPr>
            <w:r w:rsidRPr="005E7E2A">
              <w:rPr>
                <w:i w:val="0"/>
                <w:iCs w:val="0"/>
              </w:rPr>
              <w:t>Coordination with customer / PM</w:t>
            </w:r>
          </w:p>
        </w:tc>
        <w:tc>
          <w:tcPr>
            <w:tcW w:w="1774" w:type="pct"/>
          </w:tcPr>
          <w:p w14:paraId="2BAF3950" w14:textId="77777777" w:rsidR="006F4837" w:rsidRPr="005E7E2A" w:rsidRDefault="006F4837" w:rsidP="000E2E9D">
            <w:pPr>
              <w:spacing w:before="0"/>
              <w:jc w:val="left"/>
              <w:cnfStyle w:val="000000100000" w:firstRow="0" w:lastRow="0" w:firstColumn="0" w:lastColumn="0" w:oddVBand="0" w:evenVBand="0" w:oddHBand="1" w:evenHBand="0" w:firstRowFirstColumn="0" w:firstRowLastColumn="0" w:lastRowFirstColumn="0" w:lastRowLastColumn="0"/>
            </w:pPr>
            <w:r w:rsidRPr="005E7E2A">
              <w:t>0.25 PD</w:t>
            </w:r>
          </w:p>
        </w:tc>
      </w:tr>
    </w:tbl>
    <w:p w14:paraId="43CEA3D6" w14:textId="77777777" w:rsidR="006F4837" w:rsidRDefault="006F4837">
      <w:pPr>
        <w:spacing w:before="0"/>
        <w:jc w:val="left"/>
      </w:pPr>
    </w:p>
    <w:p w14:paraId="3372B7AA" w14:textId="51C9BFC4" w:rsidR="00610888" w:rsidRPr="00017DA9" w:rsidRDefault="00610888">
      <w:pPr>
        <w:spacing w:before="0"/>
        <w:jc w:val="left"/>
      </w:pPr>
      <w:r w:rsidRPr="00017DA9">
        <w:br w:type="page"/>
      </w:r>
    </w:p>
    <w:p w14:paraId="473B3901" w14:textId="677548D1" w:rsidR="00DC449C" w:rsidRPr="00017DA9" w:rsidRDefault="00276A96" w:rsidP="00802CF6">
      <w:pPr>
        <w:pStyle w:val="berschrift1"/>
        <w:rPr>
          <w:lang w:val="en-US"/>
        </w:rPr>
      </w:pPr>
      <w:bookmarkStart w:id="14" w:name="_Toc233962683"/>
      <w:r w:rsidRPr="00017DA9">
        <w:rPr>
          <w:lang w:val="en-US"/>
        </w:rPr>
        <w:lastRenderedPageBreak/>
        <w:t>Document control</w:t>
      </w:r>
      <w:bookmarkEnd w:id="14"/>
    </w:p>
    <w:p w14:paraId="4606B92C" w14:textId="7A70182D" w:rsidR="00DC449C" w:rsidRPr="00017DA9" w:rsidRDefault="00D9541A" w:rsidP="00DC449C">
      <w:pPr>
        <w:pStyle w:val="berschrift2"/>
        <w:rPr>
          <w:lang w:val="en-US"/>
        </w:rPr>
      </w:pPr>
      <w:bookmarkStart w:id="15" w:name="_Toc233962684"/>
      <w:r w:rsidRPr="00017DA9">
        <w:rPr>
          <w:lang w:val="en-US"/>
        </w:rPr>
        <w:t>Owner of the document</w:t>
      </w:r>
      <w:bookmarkEnd w:id="15"/>
    </w:p>
    <w:p w14:paraId="27BBDFFF" w14:textId="28CC8FB6" w:rsidR="00286886" w:rsidRPr="00017DA9" w:rsidRDefault="00286886" w:rsidP="00CC7824">
      <w:r w:rsidRPr="00017DA9">
        <w:t xml:space="preserve">ICIG Business Services is the owner of this document and performs an annual review of this document. The </w:t>
      </w:r>
      <w:r w:rsidR="00A670BF">
        <w:t>Enterprise Application</w:t>
      </w:r>
      <w:r w:rsidRPr="00017DA9">
        <w:t xml:space="preserve"> department is responsible for updating this document as required.</w:t>
      </w:r>
    </w:p>
    <w:p w14:paraId="4F4022E8" w14:textId="657709A6" w:rsidR="00DC449C" w:rsidRPr="00017DA9" w:rsidRDefault="00D9541A" w:rsidP="00DC449C">
      <w:pPr>
        <w:pStyle w:val="berschrift2"/>
        <w:rPr>
          <w:lang w:val="en-US"/>
        </w:rPr>
      </w:pPr>
      <w:bookmarkStart w:id="16" w:name="_Toc233962685"/>
      <w:r w:rsidRPr="00017DA9">
        <w:rPr>
          <w:lang w:val="en-US"/>
        </w:rPr>
        <w:t>Change history</w:t>
      </w:r>
      <w:bookmarkEnd w:id="16"/>
    </w:p>
    <w:p w14:paraId="662C0848" w14:textId="2C46AFD4" w:rsidR="00D962C7" w:rsidRPr="00017DA9" w:rsidRDefault="00D962C7" w:rsidP="00CC7824">
      <w:r w:rsidRPr="00017DA9">
        <w:t>The history of the document and the changes made to previous versions of this document are listed in the table below:</w:t>
      </w:r>
    </w:p>
    <w:p w14:paraId="7E82C0B4" w14:textId="77777777" w:rsidR="00DC449C" w:rsidRPr="00017DA9" w:rsidRDefault="00DC449C" w:rsidP="00DC449C"/>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3"/>
        <w:gridCol w:w="895"/>
        <w:gridCol w:w="1373"/>
        <w:gridCol w:w="1707"/>
        <w:gridCol w:w="3850"/>
      </w:tblGrid>
      <w:tr w:rsidR="00DC449C" w:rsidRPr="00017DA9" w14:paraId="5DD28E0F" w14:textId="77777777" w:rsidTr="00BB6A21">
        <w:trPr>
          <w:trHeight w:val="427"/>
        </w:trPr>
        <w:tc>
          <w:tcPr>
            <w:tcW w:w="1413" w:type="dxa"/>
            <w:shd w:val="clear" w:color="auto" w:fill="D9D9D9"/>
            <w:vAlign w:val="center"/>
          </w:tcPr>
          <w:p w14:paraId="7927C02F" w14:textId="77777777" w:rsidR="00DC449C" w:rsidRPr="00017DA9" w:rsidRDefault="00B12B17" w:rsidP="00711423">
            <w:pPr>
              <w:jc w:val="left"/>
              <w:rPr>
                <w:rFonts w:cs="Arial"/>
                <w:sz w:val="18"/>
                <w:szCs w:val="18"/>
              </w:rPr>
            </w:pPr>
            <w:r w:rsidRPr="00017DA9">
              <w:rPr>
                <w:rFonts w:cs="Arial"/>
                <w:sz w:val="18"/>
                <w:szCs w:val="18"/>
              </w:rPr>
              <w:t>Date</w:t>
            </w:r>
          </w:p>
        </w:tc>
        <w:tc>
          <w:tcPr>
            <w:tcW w:w="895" w:type="dxa"/>
            <w:shd w:val="clear" w:color="auto" w:fill="D9D9D9"/>
            <w:vAlign w:val="center"/>
          </w:tcPr>
          <w:p w14:paraId="0504C297" w14:textId="77777777" w:rsidR="00DC449C" w:rsidRPr="00017DA9" w:rsidRDefault="00DC449C" w:rsidP="00711423">
            <w:pPr>
              <w:jc w:val="left"/>
              <w:rPr>
                <w:rFonts w:cs="Arial"/>
                <w:sz w:val="18"/>
                <w:szCs w:val="18"/>
              </w:rPr>
            </w:pPr>
            <w:r w:rsidRPr="00017DA9">
              <w:rPr>
                <w:rFonts w:cs="Arial"/>
                <w:sz w:val="18"/>
                <w:szCs w:val="18"/>
              </w:rPr>
              <w:t>Version</w:t>
            </w:r>
          </w:p>
        </w:tc>
        <w:tc>
          <w:tcPr>
            <w:tcW w:w="1373" w:type="dxa"/>
            <w:shd w:val="clear" w:color="auto" w:fill="D9D9D9"/>
            <w:vAlign w:val="center"/>
          </w:tcPr>
          <w:p w14:paraId="22A9C38B" w14:textId="77777777" w:rsidR="00DC449C" w:rsidRPr="00017DA9" w:rsidRDefault="00DC449C" w:rsidP="00711423">
            <w:pPr>
              <w:jc w:val="left"/>
              <w:rPr>
                <w:rFonts w:cs="Arial"/>
                <w:sz w:val="18"/>
                <w:szCs w:val="18"/>
              </w:rPr>
            </w:pPr>
            <w:r w:rsidRPr="00017DA9">
              <w:rPr>
                <w:rFonts w:cs="Arial"/>
                <w:sz w:val="18"/>
                <w:szCs w:val="18"/>
              </w:rPr>
              <w:t>Aut</w:t>
            </w:r>
            <w:r w:rsidR="00B12B17" w:rsidRPr="00017DA9">
              <w:rPr>
                <w:rFonts w:cs="Arial"/>
                <w:sz w:val="18"/>
                <w:szCs w:val="18"/>
              </w:rPr>
              <w:t>h</w:t>
            </w:r>
            <w:r w:rsidRPr="00017DA9">
              <w:rPr>
                <w:rFonts w:cs="Arial"/>
                <w:sz w:val="18"/>
                <w:szCs w:val="18"/>
              </w:rPr>
              <w:t>or</w:t>
            </w:r>
          </w:p>
        </w:tc>
        <w:tc>
          <w:tcPr>
            <w:tcW w:w="1707" w:type="dxa"/>
            <w:shd w:val="clear" w:color="auto" w:fill="D9D9D9"/>
            <w:vAlign w:val="center"/>
          </w:tcPr>
          <w:p w14:paraId="65BF772C" w14:textId="77777777" w:rsidR="00DC449C" w:rsidRPr="00017DA9" w:rsidRDefault="00450A9C" w:rsidP="00711423">
            <w:pPr>
              <w:rPr>
                <w:sz w:val="18"/>
                <w:szCs w:val="18"/>
              </w:rPr>
            </w:pPr>
            <w:r w:rsidRPr="00017DA9">
              <w:rPr>
                <w:sz w:val="18"/>
                <w:szCs w:val="18"/>
              </w:rPr>
              <w:t>Reviewer</w:t>
            </w:r>
          </w:p>
        </w:tc>
        <w:tc>
          <w:tcPr>
            <w:tcW w:w="3850" w:type="dxa"/>
            <w:shd w:val="clear" w:color="auto" w:fill="D9D9D9"/>
            <w:vAlign w:val="center"/>
          </w:tcPr>
          <w:p w14:paraId="7D4BBE5A" w14:textId="77777777" w:rsidR="00DC449C" w:rsidRPr="00017DA9" w:rsidRDefault="00450A9C" w:rsidP="00711423">
            <w:pPr>
              <w:jc w:val="left"/>
              <w:rPr>
                <w:rFonts w:cs="Arial"/>
                <w:sz w:val="18"/>
                <w:szCs w:val="18"/>
              </w:rPr>
            </w:pPr>
            <w:r w:rsidRPr="00017DA9">
              <w:rPr>
                <w:rFonts w:cs="Arial"/>
                <w:sz w:val="18"/>
                <w:szCs w:val="18"/>
              </w:rPr>
              <w:t>Changes</w:t>
            </w:r>
          </w:p>
        </w:tc>
      </w:tr>
      <w:tr w:rsidR="00DC449C" w:rsidRPr="00017DA9" w14:paraId="52E72820" w14:textId="77777777" w:rsidTr="00BB6A21">
        <w:tc>
          <w:tcPr>
            <w:tcW w:w="1413" w:type="dxa"/>
          </w:tcPr>
          <w:p w14:paraId="71A0CFF4" w14:textId="1C2BA5D6" w:rsidR="00DC449C" w:rsidRPr="00017DA9" w:rsidRDefault="00226ED6" w:rsidP="00711423">
            <w:pPr>
              <w:jc w:val="left"/>
              <w:rPr>
                <w:rFonts w:cs="Arial"/>
                <w:sz w:val="18"/>
                <w:szCs w:val="18"/>
              </w:rPr>
            </w:pPr>
            <w:r>
              <w:rPr>
                <w:rFonts w:cs="Arial"/>
                <w:sz w:val="18"/>
                <w:szCs w:val="18"/>
              </w:rPr>
              <w:t>03</w:t>
            </w:r>
            <w:r w:rsidR="006D7CF4" w:rsidRPr="00017DA9">
              <w:rPr>
                <w:rFonts w:cs="Arial"/>
                <w:sz w:val="18"/>
                <w:szCs w:val="18"/>
              </w:rPr>
              <w:t>.0</w:t>
            </w:r>
            <w:r>
              <w:rPr>
                <w:rFonts w:cs="Arial"/>
                <w:sz w:val="18"/>
                <w:szCs w:val="18"/>
              </w:rPr>
              <w:t>7</w:t>
            </w:r>
            <w:r w:rsidR="006D7CF4" w:rsidRPr="00017DA9">
              <w:rPr>
                <w:rFonts w:cs="Arial"/>
                <w:sz w:val="18"/>
                <w:szCs w:val="18"/>
              </w:rPr>
              <w:t>.2024</w:t>
            </w:r>
          </w:p>
        </w:tc>
        <w:tc>
          <w:tcPr>
            <w:tcW w:w="895" w:type="dxa"/>
          </w:tcPr>
          <w:p w14:paraId="4156C32B" w14:textId="77777777" w:rsidR="00DC449C" w:rsidRPr="00017DA9" w:rsidRDefault="00DC449C" w:rsidP="00711423">
            <w:pPr>
              <w:jc w:val="left"/>
              <w:rPr>
                <w:rFonts w:cs="Arial"/>
                <w:sz w:val="18"/>
                <w:szCs w:val="18"/>
              </w:rPr>
            </w:pPr>
            <w:r w:rsidRPr="00017DA9">
              <w:rPr>
                <w:rFonts w:cs="Arial"/>
                <w:sz w:val="18"/>
                <w:szCs w:val="18"/>
              </w:rPr>
              <w:t>1.0</w:t>
            </w:r>
          </w:p>
        </w:tc>
        <w:tc>
          <w:tcPr>
            <w:tcW w:w="1373" w:type="dxa"/>
          </w:tcPr>
          <w:p w14:paraId="388A2875" w14:textId="536BAD2C" w:rsidR="00DC449C" w:rsidRPr="00017DA9" w:rsidRDefault="00226ED6" w:rsidP="00711423">
            <w:pPr>
              <w:jc w:val="left"/>
              <w:rPr>
                <w:rFonts w:cs="Arial"/>
                <w:sz w:val="18"/>
                <w:szCs w:val="18"/>
              </w:rPr>
            </w:pPr>
            <w:r>
              <w:rPr>
                <w:rFonts w:cs="Arial"/>
                <w:sz w:val="18"/>
                <w:szCs w:val="18"/>
              </w:rPr>
              <w:t>Luca Müller</w:t>
            </w:r>
          </w:p>
        </w:tc>
        <w:tc>
          <w:tcPr>
            <w:tcW w:w="1707" w:type="dxa"/>
          </w:tcPr>
          <w:p w14:paraId="273ED032" w14:textId="4297F88B" w:rsidR="00F95F0C" w:rsidRPr="00017DA9" w:rsidRDefault="00100416" w:rsidP="00711423">
            <w:pPr>
              <w:jc w:val="left"/>
              <w:rPr>
                <w:rFonts w:cs="Arial"/>
                <w:sz w:val="18"/>
                <w:szCs w:val="18"/>
              </w:rPr>
            </w:pPr>
            <w:r>
              <w:rPr>
                <w:rFonts w:cs="Arial"/>
                <w:sz w:val="18"/>
                <w:szCs w:val="18"/>
              </w:rPr>
              <w:t>See reviewer at the top</w:t>
            </w:r>
          </w:p>
        </w:tc>
        <w:tc>
          <w:tcPr>
            <w:tcW w:w="3850" w:type="dxa"/>
          </w:tcPr>
          <w:p w14:paraId="2FC5D0C7" w14:textId="0A0DFEFC" w:rsidR="00DC449C" w:rsidRPr="00017DA9" w:rsidRDefault="00831B3A" w:rsidP="00711423">
            <w:pPr>
              <w:jc w:val="left"/>
              <w:rPr>
                <w:rFonts w:cs="Arial"/>
                <w:sz w:val="18"/>
                <w:szCs w:val="18"/>
              </w:rPr>
            </w:pPr>
            <w:r w:rsidRPr="00017DA9">
              <w:rPr>
                <w:rFonts w:cs="Arial"/>
                <w:sz w:val="18"/>
                <w:szCs w:val="18"/>
              </w:rPr>
              <w:t>Creation of the document.</w:t>
            </w:r>
          </w:p>
        </w:tc>
      </w:tr>
      <w:tr w:rsidR="00DC449C" w:rsidRPr="00017DA9" w14:paraId="1C491E54" w14:textId="77777777" w:rsidTr="00BB6A21">
        <w:tc>
          <w:tcPr>
            <w:tcW w:w="1413" w:type="dxa"/>
          </w:tcPr>
          <w:p w14:paraId="08FB388F" w14:textId="77777777" w:rsidR="00DC449C" w:rsidRPr="00017DA9" w:rsidRDefault="00DC449C" w:rsidP="00711423">
            <w:pPr>
              <w:jc w:val="left"/>
              <w:rPr>
                <w:rFonts w:cs="Arial"/>
                <w:sz w:val="18"/>
                <w:szCs w:val="18"/>
              </w:rPr>
            </w:pPr>
          </w:p>
        </w:tc>
        <w:tc>
          <w:tcPr>
            <w:tcW w:w="895" w:type="dxa"/>
          </w:tcPr>
          <w:p w14:paraId="28B56CC4" w14:textId="77777777" w:rsidR="00DC449C" w:rsidRPr="00017DA9" w:rsidRDefault="00DC449C" w:rsidP="00711423">
            <w:pPr>
              <w:jc w:val="left"/>
              <w:rPr>
                <w:rFonts w:cs="Arial"/>
                <w:sz w:val="18"/>
                <w:szCs w:val="18"/>
              </w:rPr>
            </w:pPr>
          </w:p>
        </w:tc>
        <w:tc>
          <w:tcPr>
            <w:tcW w:w="1373" w:type="dxa"/>
          </w:tcPr>
          <w:p w14:paraId="531A5220" w14:textId="77777777" w:rsidR="00DC449C" w:rsidRPr="00017DA9" w:rsidRDefault="00DC449C" w:rsidP="00711423">
            <w:pPr>
              <w:jc w:val="left"/>
              <w:rPr>
                <w:rFonts w:cs="Arial"/>
                <w:sz w:val="18"/>
                <w:szCs w:val="18"/>
              </w:rPr>
            </w:pPr>
          </w:p>
        </w:tc>
        <w:tc>
          <w:tcPr>
            <w:tcW w:w="1707" w:type="dxa"/>
          </w:tcPr>
          <w:p w14:paraId="33CD74EF" w14:textId="77777777" w:rsidR="00DC449C" w:rsidRPr="00017DA9" w:rsidRDefault="00DC449C" w:rsidP="00711423">
            <w:pPr>
              <w:jc w:val="left"/>
              <w:rPr>
                <w:rFonts w:cs="Arial"/>
                <w:sz w:val="18"/>
                <w:szCs w:val="18"/>
              </w:rPr>
            </w:pPr>
          </w:p>
        </w:tc>
        <w:tc>
          <w:tcPr>
            <w:tcW w:w="3850" w:type="dxa"/>
          </w:tcPr>
          <w:p w14:paraId="6C0BD076" w14:textId="77777777" w:rsidR="00DC449C" w:rsidRPr="00017DA9" w:rsidRDefault="00DC449C" w:rsidP="00711423">
            <w:pPr>
              <w:jc w:val="left"/>
              <w:rPr>
                <w:rFonts w:cs="Arial"/>
                <w:sz w:val="18"/>
                <w:szCs w:val="18"/>
              </w:rPr>
            </w:pPr>
          </w:p>
        </w:tc>
      </w:tr>
      <w:tr w:rsidR="00DC449C" w:rsidRPr="00017DA9" w14:paraId="04F35353" w14:textId="77777777" w:rsidTr="00BB6A21">
        <w:tc>
          <w:tcPr>
            <w:tcW w:w="1413" w:type="dxa"/>
          </w:tcPr>
          <w:p w14:paraId="3C1D3FE0" w14:textId="77777777" w:rsidR="00DC449C" w:rsidRPr="00017DA9" w:rsidRDefault="00DC449C" w:rsidP="00711423">
            <w:pPr>
              <w:jc w:val="left"/>
              <w:rPr>
                <w:rFonts w:cs="Arial"/>
                <w:sz w:val="18"/>
                <w:szCs w:val="18"/>
              </w:rPr>
            </w:pPr>
            <w:bookmarkStart w:id="17" w:name="_Hlk104183573"/>
          </w:p>
        </w:tc>
        <w:tc>
          <w:tcPr>
            <w:tcW w:w="895" w:type="dxa"/>
          </w:tcPr>
          <w:p w14:paraId="49285987" w14:textId="77777777" w:rsidR="00DC449C" w:rsidRPr="00017DA9" w:rsidRDefault="00DC449C" w:rsidP="00711423">
            <w:pPr>
              <w:jc w:val="left"/>
              <w:rPr>
                <w:rFonts w:cs="Arial"/>
                <w:sz w:val="18"/>
                <w:szCs w:val="18"/>
              </w:rPr>
            </w:pPr>
          </w:p>
        </w:tc>
        <w:tc>
          <w:tcPr>
            <w:tcW w:w="1373" w:type="dxa"/>
          </w:tcPr>
          <w:p w14:paraId="2BFF7220" w14:textId="77777777" w:rsidR="00DC449C" w:rsidRPr="00017DA9" w:rsidRDefault="00DC449C" w:rsidP="00711423">
            <w:pPr>
              <w:jc w:val="left"/>
              <w:rPr>
                <w:rFonts w:cs="Arial"/>
                <w:sz w:val="18"/>
                <w:szCs w:val="18"/>
              </w:rPr>
            </w:pPr>
          </w:p>
        </w:tc>
        <w:tc>
          <w:tcPr>
            <w:tcW w:w="1707" w:type="dxa"/>
          </w:tcPr>
          <w:p w14:paraId="01CA068D" w14:textId="77777777" w:rsidR="00DC449C" w:rsidRPr="00017DA9" w:rsidRDefault="00DC449C" w:rsidP="00711423">
            <w:pPr>
              <w:jc w:val="left"/>
              <w:rPr>
                <w:rFonts w:cs="Arial"/>
                <w:sz w:val="18"/>
                <w:szCs w:val="18"/>
              </w:rPr>
            </w:pPr>
          </w:p>
        </w:tc>
        <w:tc>
          <w:tcPr>
            <w:tcW w:w="3850" w:type="dxa"/>
          </w:tcPr>
          <w:p w14:paraId="3E6A094B" w14:textId="77777777" w:rsidR="00DC449C" w:rsidRPr="00017DA9" w:rsidRDefault="00DC449C" w:rsidP="00711423">
            <w:pPr>
              <w:jc w:val="left"/>
              <w:rPr>
                <w:rFonts w:cs="Arial"/>
                <w:sz w:val="18"/>
                <w:szCs w:val="18"/>
              </w:rPr>
            </w:pPr>
          </w:p>
        </w:tc>
      </w:tr>
    </w:tbl>
    <w:p w14:paraId="05D04FCD" w14:textId="20E241E1" w:rsidR="00DC449C" w:rsidRPr="00017DA9" w:rsidRDefault="00D962C7" w:rsidP="00DC449C">
      <w:pPr>
        <w:pStyle w:val="berschrift2"/>
        <w:rPr>
          <w:lang w:val="en-US"/>
        </w:rPr>
      </w:pPr>
      <w:bookmarkStart w:id="18" w:name="_Toc233962686"/>
      <w:bookmarkEnd w:id="17"/>
      <w:r w:rsidRPr="00017DA9">
        <w:rPr>
          <w:lang w:val="en-US"/>
        </w:rPr>
        <w:t>Document storage</w:t>
      </w:r>
      <w:bookmarkEnd w:id="18"/>
    </w:p>
    <w:p w14:paraId="02DC0F11" w14:textId="6C490EB5" w:rsidR="00D962C7" w:rsidRPr="00017DA9" w:rsidRDefault="00D962C7" w:rsidP="00E01E33">
      <w:pPr>
        <w:rPr>
          <w:rFonts w:cs="Arial"/>
        </w:rPr>
      </w:pPr>
      <w:r w:rsidRPr="00017DA9">
        <w:rPr>
          <w:rFonts w:cs="Arial"/>
        </w:rPr>
        <w:t xml:space="preserve">This is stored centrally in the Microsoft team in the </w:t>
      </w:r>
      <w:r w:rsidR="001C7CAB">
        <w:rPr>
          <w:rFonts w:cs="Arial"/>
        </w:rPr>
        <w:t>Enterprise Application</w:t>
      </w:r>
      <w:r w:rsidRPr="00017DA9">
        <w:rPr>
          <w:rFonts w:cs="Arial"/>
        </w:rPr>
        <w:t xml:space="preserve"> department.</w:t>
      </w:r>
    </w:p>
    <w:sectPr w:rsidR="00D962C7" w:rsidRPr="00017DA9" w:rsidSect="00507B28">
      <w:pgSz w:w="11907" w:h="16840" w:code="9"/>
      <w:pgMar w:top="1418" w:right="1418" w:bottom="1418" w:left="1418" w:header="720" w:footer="720" w:gutter="0"/>
      <w:cols w:space="709"/>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D6107" w14:textId="77777777" w:rsidR="00FF7620" w:rsidRDefault="00FF7620">
      <w:r>
        <w:separator/>
      </w:r>
    </w:p>
  </w:endnote>
  <w:endnote w:type="continuationSeparator" w:id="0">
    <w:p w14:paraId="3FF16D27" w14:textId="77777777" w:rsidR="00FF7620" w:rsidRDefault="00FF7620">
      <w:r>
        <w:continuationSeparator/>
      </w:r>
    </w:p>
  </w:endnote>
  <w:endnote w:type="continuationNotice" w:id="1">
    <w:p w14:paraId="7ADB6DF3" w14:textId="77777777" w:rsidR="00FF7620" w:rsidRDefault="00FF7620">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A7129" w14:textId="666E89B8" w:rsidR="00012AA7" w:rsidRDefault="00012AA7">
    <w:pPr>
      <w:pStyle w:val="Fuzeile"/>
    </w:pPr>
    <w:r>
      <w:rPr>
        <w:noProof/>
      </w:rPr>
      <mc:AlternateContent>
        <mc:Choice Requires="wps">
          <w:drawing>
            <wp:anchor distT="0" distB="0" distL="0" distR="0" simplePos="0" relativeHeight="251658241" behindDoc="0" locked="0" layoutInCell="1" allowOverlap="1" wp14:anchorId="39A63548" wp14:editId="357F790F">
              <wp:simplePos x="635" y="635"/>
              <wp:positionH relativeFrom="page">
                <wp:align>center</wp:align>
              </wp:positionH>
              <wp:positionV relativeFrom="page">
                <wp:align>bottom</wp:align>
              </wp:positionV>
              <wp:extent cx="597535" cy="421640"/>
              <wp:effectExtent l="0" t="0" r="12065" b="0"/>
              <wp:wrapNone/>
              <wp:docPr id="464721675" name="Textfeld 2" descr="TLP:AMBE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7535" cy="421640"/>
                      </a:xfrm>
                      <a:prstGeom prst="rect">
                        <a:avLst/>
                      </a:prstGeom>
                      <a:noFill/>
                      <a:ln>
                        <a:noFill/>
                      </a:ln>
                    </wps:spPr>
                    <wps:txbx>
                      <w:txbxContent>
                        <w:p w14:paraId="12C8F5C1" w14:textId="4288A948" w:rsidR="00012AA7" w:rsidRPr="00012AA7" w:rsidRDefault="00012AA7" w:rsidP="00012AA7">
                          <w:pPr>
                            <w:rPr>
                              <w:rFonts w:ascii="Calibri" w:eastAsia="Calibri" w:hAnsi="Calibri" w:cs="Calibri"/>
                              <w:noProof/>
                              <w:color w:val="FFFF00"/>
                              <w:sz w:val="20"/>
                              <w:szCs w:val="20"/>
                            </w:rPr>
                          </w:pPr>
                          <w:r w:rsidRPr="00012AA7">
                            <w:rPr>
                              <w:rFonts w:ascii="Calibri" w:eastAsia="Calibri" w:hAnsi="Calibri" w:cs="Calibri"/>
                              <w:noProof/>
                              <w:color w:val="FFFF00"/>
                              <w:sz w:val="20"/>
                              <w:szCs w:val="20"/>
                            </w:rPr>
                            <w:t>TLP:AMBER</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9A63548" id="_x0000_t202" coordsize="21600,21600" o:spt="202" path="m,l,21600r21600,l21600,xe">
              <v:stroke joinstyle="miter"/>
              <v:path gradientshapeok="t" o:connecttype="rect"/>
            </v:shapetype>
            <v:shape id="Textfeld 2" o:spid="_x0000_s1026" type="#_x0000_t202" alt="TLP:AMBER" style="position:absolute;left:0;text-align:left;margin-left:0;margin-top:0;width:47.05pt;height:33.2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" filled="f" stroked="f">
              <v:textbox style="mso-fit-shape-to-text:t" inset="0,0,0,15pt">
                <w:txbxContent>
                  <w:p w14:paraId="12C8F5C1" w14:textId="4288A948" w:rsidR="00012AA7" w:rsidRPr="00012AA7" w:rsidRDefault="00012AA7" w:rsidP="00012AA7">
                    <w:pPr>
                      <w:rPr>
                        <w:rFonts w:ascii="Calibri" w:eastAsia="Calibri" w:hAnsi="Calibri" w:cs="Calibri"/>
                        <w:noProof/>
                        <w:color w:val="FFFF00"/>
                        <w:sz w:val="20"/>
                        <w:szCs w:val="20"/>
                      </w:rPr>
                    </w:pPr>
                    <w:r w:rsidRPr="00012AA7">
                      <w:rPr>
                        <w:rFonts w:ascii="Calibri" w:eastAsia="Calibri" w:hAnsi="Calibri" w:cs="Calibri"/>
                        <w:noProof/>
                        <w:color w:val="FFFF00"/>
                        <w:sz w:val="20"/>
                        <w:szCs w:val="20"/>
                      </w:rPr>
                      <w:t>TLP:AMBER</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A2CA9" w14:textId="3BEA0D97" w:rsidR="00217AD3" w:rsidRPr="00217AD3" w:rsidRDefault="00012AA7" w:rsidP="004274D5">
    <w:pPr>
      <w:pStyle w:val="Fuzeile"/>
      <w:tabs>
        <w:tab w:val="clear" w:pos="4536"/>
        <w:tab w:val="left" w:pos="0"/>
        <w:tab w:val="center" w:pos="4815"/>
      </w:tabs>
      <w:spacing w:after="120"/>
      <w:rPr>
        <w:rFonts w:cs="Arial"/>
        <w:sz w:val="20"/>
        <w:szCs w:val="20"/>
      </w:rPr>
    </w:pPr>
    <w:r>
      <w:rPr>
        <w:rFonts w:cs="Arial"/>
        <w:b/>
        <w:noProof/>
        <w:sz w:val="20"/>
        <w:szCs w:val="20"/>
      </w:rPr>
      <mc:AlternateContent>
        <mc:Choice Requires="wps">
          <w:drawing>
            <wp:anchor distT="0" distB="0" distL="0" distR="0" simplePos="0" relativeHeight="251658242" behindDoc="0" locked="0" layoutInCell="1" allowOverlap="1" wp14:anchorId="071CAE0A" wp14:editId="57B87D67">
              <wp:simplePos x="904875" y="9715500"/>
              <wp:positionH relativeFrom="page">
                <wp:align>center</wp:align>
              </wp:positionH>
              <wp:positionV relativeFrom="page">
                <wp:align>bottom</wp:align>
              </wp:positionV>
              <wp:extent cx="597535" cy="421640"/>
              <wp:effectExtent l="0" t="0" r="12065" b="0"/>
              <wp:wrapNone/>
              <wp:docPr id="1222934118" name="Textfeld 3" descr="TLP:AMBE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7535" cy="421640"/>
                      </a:xfrm>
                      <a:prstGeom prst="rect">
                        <a:avLst/>
                      </a:prstGeom>
                      <a:noFill/>
                      <a:ln>
                        <a:noFill/>
                      </a:ln>
                    </wps:spPr>
                    <wps:txbx>
                      <w:txbxContent>
                        <w:p w14:paraId="1BAB7DA2" w14:textId="1CFF8353" w:rsidR="00012AA7" w:rsidRPr="00012AA7" w:rsidRDefault="00012AA7" w:rsidP="00012AA7">
                          <w:pPr>
                            <w:rPr>
                              <w:rFonts w:ascii="Calibri" w:eastAsia="Calibri" w:hAnsi="Calibri" w:cs="Calibri"/>
                              <w:noProof/>
                              <w:color w:val="FFFF00"/>
                              <w:sz w:val="20"/>
                              <w:szCs w:val="20"/>
                            </w:rPr>
                          </w:pPr>
                          <w:r w:rsidRPr="00012AA7">
                            <w:rPr>
                              <w:rFonts w:ascii="Calibri" w:eastAsia="Calibri" w:hAnsi="Calibri" w:cs="Calibri"/>
                              <w:noProof/>
                              <w:color w:val="FFFF00"/>
                              <w:sz w:val="20"/>
                              <w:szCs w:val="20"/>
                            </w:rPr>
                            <w:t>TLP:AMBER</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71CAE0A" id="_x0000_t202" coordsize="21600,21600" o:spt="202" path="m,l,21600r21600,l21600,xe">
              <v:stroke joinstyle="miter"/>
              <v:path gradientshapeok="t" o:connecttype="rect"/>
            </v:shapetype>
            <v:shape id="Textfeld 3" o:spid="_x0000_s1027" type="#_x0000_t202" alt="TLP:AMBER" style="position:absolute;left:0;text-align:left;margin-left:0;margin-top:0;width:47.05pt;height:33.2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" filled="f" stroked="f">
              <v:textbox style="mso-fit-shape-to-text:t" inset="0,0,0,15pt">
                <w:txbxContent>
                  <w:p w14:paraId="1BAB7DA2" w14:textId="1CFF8353" w:rsidR="00012AA7" w:rsidRPr="00012AA7" w:rsidRDefault="00012AA7" w:rsidP="00012AA7">
                    <w:pPr>
                      <w:rPr>
                        <w:rFonts w:ascii="Calibri" w:eastAsia="Calibri" w:hAnsi="Calibri" w:cs="Calibri"/>
                        <w:noProof/>
                        <w:color w:val="FFFF00"/>
                        <w:sz w:val="20"/>
                        <w:szCs w:val="20"/>
                      </w:rPr>
                    </w:pPr>
                    <w:r w:rsidRPr="00012AA7">
                      <w:rPr>
                        <w:rFonts w:ascii="Calibri" w:eastAsia="Calibri" w:hAnsi="Calibri" w:cs="Calibri"/>
                        <w:noProof/>
                        <w:color w:val="FFFF00"/>
                        <w:sz w:val="20"/>
                        <w:szCs w:val="20"/>
                      </w:rPr>
                      <w:t>TLP:AMBER</w:t>
                    </w:r>
                  </w:p>
                </w:txbxContent>
              </v:textbox>
              <w10:wrap anchorx="page" anchory="page"/>
            </v:shape>
          </w:pict>
        </mc:Fallback>
      </mc:AlternateContent>
    </w:r>
    <w:r w:rsidR="00A42A77" w:rsidRPr="00A42A77">
      <w:rPr>
        <w:rFonts w:cs="Arial"/>
        <w:b/>
        <w:sz w:val="20"/>
        <w:szCs w:val="20"/>
      </w:rPr>
      <w:t>Last saved at</w:t>
    </w:r>
    <w:r w:rsidR="0090745F" w:rsidRPr="00A42A77">
      <w:rPr>
        <w:rFonts w:cs="Arial"/>
        <w:b/>
        <w:sz w:val="20"/>
        <w:szCs w:val="20"/>
      </w:rPr>
      <w:t>:</w:t>
    </w:r>
    <w:r w:rsidR="0090745F" w:rsidRPr="00A42A77">
      <w:rPr>
        <w:rFonts w:cs="Arial"/>
        <w:sz w:val="20"/>
        <w:szCs w:val="20"/>
      </w:rPr>
      <w:t xml:space="preserve"> </w:t>
    </w:r>
    <w:r w:rsidR="0090745F" w:rsidRPr="0063179D">
      <w:rPr>
        <w:rFonts w:cs="Arial"/>
        <w:sz w:val="20"/>
        <w:szCs w:val="20"/>
        <w:lang w:val="de-DE"/>
      </w:rPr>
      <w:fldChar w:fldCharType="begin"/>
    </w:r>
    <w:r w:rsidR="0090745F" w:rsidRPr="0063179D">
      <w:rPr>
        <w:rFonts w:cs="Arial"/>
        <w:sz w:val="20"/>
        <w:szCs w:val="20"/>
        <w:lang w:val="de-DE"/>
      </w:rPr>
      <w:instrText xml:space="preserve"> SAVEDATE  \@ "dd-MMM-yyyy"  \* MERGEFORMAT </w:instrText>
    </w:r>
    <w:r w:rsidR="0090745F" w:rsidRPr="0063179D">
      <w:rPr>
        <w:rFonts w:cs="Arial"/>
        <w:sz w:val="20"/>
        <w:szCs w:val="20"/>
        <w:lang w:val="de-DE"/>
      </w:rPr>
      <w:fldChar w:fldCharType="separate"/>
    </w:r>
    <w:r w:rsidR="00536D9B">
      <w:rPr>
        <w:rFonts w:cs="Arial"/>
        <w:noProof/>
        <w:sz w:val="20"/>
        <w:szCs w:val="20"/>
        <w:lang w:val="de-DE"/>
      </w:rPr>
      <w:t>03-Jul-2026</w:t>
    </w:r>
    <w:r w:rsidR="0090745F" w:rsidRPr="0063179D">
      <w:rPr>
        <w:rFonts w:cs="Arial"/>
        <w:sz w:val="20"/>
        <w:szCs w:val="20"/>
        <w:lang w:val="de-DE"/>
      </w:rPr>
      <w:fldChar w:fldCharType="end"/>
    </w:r>
    <w:r w:rsidR="00217AD3" w:rsidRPr="00217AD3">
      <w:rPr>
        <w:rFonts w:cs="Arial"/>
        <w:sz w:val="20"/>
        <w:szCs w:val="20"/>
      </w:rPr>
      <w:t xml:space="preserve"> </w:t>
    </w:r>
    <w:r w:rsidR="00217AD3">
      <w:rPr>
        <w:rFonts w:cs="Arial"/>
        <w:sz w:val="20"/>
        <w:szCs w:val="20"/>
      </w:rPr>
      <w:tab/>
    </w:r>
  </w:p>
  <w:p w14:paraId="16001501" w14:textId="0286D194" w:rsidR="0090745F" w:rsidRPr="00A42A77" w:rsidRDefault="002C1CF0" w:rsidP="00217AD3">
    <w:pPr>
      <w:pStyle w:val="Fuzeile"/>
      <w:tabs>
        <w:tab w:val="clear" w:pos="4536"/>
        <w:tab w:val="left" w:pos="0"/>
        <w:tab w:val="center" w:pos="4815"/>
      </w:tabs>
      <w:spacing w:after="120"/>
      <w:jc w:val="left"/>
      <w:rPr>
        <w:rFonts w:cs="Arial"/>
        <w:sz w:val="20"/>
        <w:szCs w:val="20"/>
      </w:rPr>
    </w:pPr>
    <w:r>
      <w:rPr>
        <w:rFonts w:cs="Arial"/>
        <w:b/>
        <w:sz w:val="20"/>
        <w:szCs w:val="20"/>
      </w:rPr>
      <w:t xml:space="preserve">File Name: </w:t>
    </w:r>
    <w:r w:rsidR="00217AD3">
      <w:rPr>
        <w:rFonts w:cs="Arial"/>
        <w:b/>
        <w:sz w:val="20"/>
        <w:szCs w:val="20"/>
      </w:rPr>
      <w:fldChar w:fldCharType="begin"/>
    </w:r>
    <w:r w:rsidR="00217AD3">
      <w:rPr>
        <w:rFonts w:cs="Arial"/>
        <w:b/>
        <w:sz w:val="20"/>
        <w:szCs w:val="20"/>
      </w:rPr>
      <w:instrText xml:space="preserve"> FILENAME   \* MERGEFORMAT </w:instrText>
    </w:r>
    <w:r w:rsidR="00217AD3">
      <w:rPr>
        <w:rFonts w:cs="Arial"/>
        <w:b/>
        <w:sz w:val="20"/>
        <w:szCs w:val="20"/>
      </w:rPr>
      <w:fldChar w:fldCharType="separate"/>
    </w:r>
    <w:r w:rsidR="0091380A">
      <w:rPr>
        <w:rFonts w:cs="Arial"/>
        <w:b/>
        <w:noProof/>
        <w:sz w:val="20"/>
        <w:szCs w:val="20"/>
      </w:rPr>
      <w:t>EPLDF.Keyboard-Monitoring App concept.docx</w:t>
    </w:r>
    <w:r w:rsidR="00217AD3">
      <w:rPr>
        <w:rFonts w:cs="Arial"/>
        <w:b/>
        <w:sz w:val="20"/>
        <w:szCs w:val="20"/>
      </w:rPr>
      <w:fldChar w:fldCharType="end"/>
    </w:r>
    <w:r w:rsidR="0090745F" w:rsidRPr="00A42A77">
      <w:rPr>
        <w:rFonts w:cs="Arial"/>
        <w:sz w:val="20"/>
        <w:szCs w:val="20"/>
      </w:rPr>
      <w:tab/>
    </w:r>
    <w:r w:rsidR="00417E94">
      <w:rPr>
        <w:rFonts w:cs="Arial"/>
        <w:sz w:val="20"/>
        <w:szCs w:val="20"/>
      </w:rPr>
      <w:t>Page</w:t>
    </w:r>
    <w:r w:rsidR="0090745F" w:rsidRPr="00A42A77">
      <w:rPr>
        <w:rFonts w:cs="Arial"/>
        <w:sz w:val="20"/>
        <w:szCs w:val="20"/>
      </w:rPr>
      <w:t xml:space="preserve"> </w:t>
    </w:r>
    <w:r w:rsidR="0090745F" w:rsidRPr="0063179D">
      <w:rPr>
        <w:rFonts w:cs="Arial"/>
        <w:sz w:val="20"/>
        <w:szCs w:val="20"/>
        <w:lang w:val="de-DE"/>
      </w:rPr>
      <w:fldChar w:fldCharType="begin"/>
    </w:r>
    <w:r w:rsidR="0090745F" w:rsidRPr="00A42A77">
      <w:rPr>
        <w:rFonts w:cs="Arial"/>
        <w:sz w:val="20"/>
        <w:szCs w:val="20"/>
      </w:rPr>
      <w:instrText xml:space="preserve"> PAGE </w:instrText>
    </w:r>
    <w:r w:rsidR="0090745F" w:rsidRPr="0063179D">
      <w:rPr>
        <w:rFonts w:cs="Arial"/>
        <w:sz w:val="20"/>
        <w:szCs w:val="20"/>
        <w:lang w:val="de-DE"/>
      </w:rPr>
      <w:fldChar w:fldCharType="separate"/>
    </w:r>
    <w:r w:rsidR="0090745F" w:rsidRPr="00A42A77">
      <w:rPr>
        <w:rFonts w:cs="Arial"/>
        <w:noProof/>
        <w:sz w:val="20"/>
        <w:szCs w:val="20"/>
      </w:rPr>
      <w:t>1</w:t>
    </w:r>
    <w:r w:rsidR="0090745F" w:rsidRPr="0063179D">
      <w:rPr>
        <w:rFonts w:cs="Arial"/>
        <w:sz w:val="20"/>
        <w:szCs w:val="20"/>
        <w:lang w:val="de-DE"/>
      </w:rPr>
      <w:fldChar w:fldCharType="end"/>
    </w:r>
    <w:r w:rsidR="0090745F" w:rsidRPr="00A42A77">
      <w:rPr>
        <w:rFonts w:cs="Arial"/>
        <w:sz w:val="20"/>
        <w:szCs w:val="20"/>
      </w:rPr>
      <w:t xml:space="preserve"> </w:t>
    </w:r>
    <w:r w:rsidR="00422568">
      <w:rPr>
        <w:rFonts w:cs="Arial"/>
        <w:sz w:val="20"/>
        <w:szCs w:val="20"/>
      </w:rPr>
      <w:t>of</w:t>
    </w:r>
    <w:r w:rsidR="0090745F" w:rsidRPr="00A42A77">
      <w:rPr>
        <w:rFonts w:cs="Arial"/>
        <w:sz w:val="20"/>
        <w:szCs w:val="20"/>
      </w:rPr>
      <w:t xml:space="preserve"> </w:t>
    </w:r>
    <w:r w:rsidR="0090745F" w:rsidRPr="0063179D">
      <w:rPr>
        <w:rFonts w:cs="Arial"/>
        <w:sz w:val="20"/>
        <w:szCs w:val="20"/>
        <w:lang w:val="de-DE"/>
      </w:rPr>
      <w:fldChar w:fldCharType="begin"/>
    </w:r>
    <w:r w:rsidR="0090745F" w:rsidRPr="00A42A77">
      <w:rPr>
        <w:rFonts w:cs="Arial"/>
        <w:sz w:val="20"/>
        <w:szCs w:val="20"/>
      </w:rPr>
      <w:instrText xml:space="preserve"> NUMPAGES </w:instrText>
    </w:r>
    <w:r w:rsidR="0090745F" w:rsidRPr="0063179D">
      <w:rPr>
        <w:rFonts w:cs="Arial"/>
        <w:sz w:val="20"/>
        <w:szCs w:val="20"/>
        <w:lang w:val="de-DE"/>
      </w:rPr>
      <w:fldChar w:fldCharType="separate"/>
    </w:r>
    <w:r w:rsidR="0090745F" w:rsidRPr="00A42A77">
      <w:rPr>
        <w:rFonts w:cs="Arial"/>
        <w:noProof/>
        <w:sz w:val="20"/>
        <w:szCs w:val="20"/>
      </w:rPr>
      <w:t>4</w:t>
    </w:r>
    <w:r w:rsidR="0090745F" w:rsidRPr="0063179D">
      <w:rPr>
        <w:rFonts w:cs="Arial"/>
        <w:sz w:val="20"/>
        <w:szCs w:val="20"/>
        <w:lang w:val="de-DE"/>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9078B" w14:textId="2EA89B3F" w:rsidR="00012AA7" w:rsidRDefault="00012AA7">
    <w:pPr>
      <w:pStyle w:val="Fuzeile"/>
    </w:pPr>
    <w:r>
      <w:rPr>
        <w:noProof/>
      </w:rPr>
      <mc:AlternateContent>
        <mc:Choice Requires="wps">
          <w:drawing>
            <wp:anchor distT="0" distB="0" distL="0" distR="0" simplePos="0" relativeHeight="251658240" behindDoc="0" locked="0" layoutInCell="1" allowOverlap="1" wp14:anchorId="15588EF0" wp14:editId="7F335074">
              <wp:simplePos x="635" y="635"/>
              <wp:positionH relativeFrom="page">
                <wp:align>center</wp:align>
              </wp:positionH>
              <wp:positionV relativeFrom="page">
                <wp:align>bottom</wp:align>
              </wp:positionV>
              <wp:extent cx="597535" cy="421640"/>
              <wp:effectExtent l="0" t="0" r="12065" b="0"/>
              <wp:wrapNone/>
              <wp:docPr id="1488262658" name="Textfeld 1" descr="TLP:AMBE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7535" cy="421640"/>
                      </a:xfrm>
                      <a:prstGeom prst="rect">
                        <a:avLst/>
                      </a:prstGeom>
                      <a:noFill/>
                      <a:ln>
                        <a:noFill/>
                      </a:ln>
                    </wps:spPr>
                    <wps:txbx>
                      <w:txbxContent>
                        <w:p w14:paraId="0A626F0A" w14:textId="7D4A8BE0" w:rsidR="00012AA7" w:rsidRPr="00012AA7" w:rsidRDefault="00012AA7" w:rsidP="00012AA7">
                          <w:pPr>
                            <w:rPr>
                              <w:rFonts w:ascii="Calibri" w:eastAsia="Calibri" w:hAnsi="Calibri" w:cs="Calibri"/>
                              <w:noProof/>
                              <w:color w:val="FFFF00"/>
                              <w:sz w:val="20"/>
                              <w:szCs w:val="20"/>
                            </w:rPr>
                          </w:pPr>
                          <w:r w:rsidRPr="00012AA7">
                            <w:rPr>
                              <w:rFonts w:ascii="Calibri" w:eastAsia="Calibri" w:hAnsi="Calibri" w:cs="Calibri"/>
                              <w:noProof/>
                              <w:color w:val="FFFF00"/>
                              <w:sz w:val="20"/>
                              <w:szCs w:val="20"/>
                            </w:rPr>
                            <w:t>TLP:AMBER</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5588EF0" id="_x0000_t202" coordsize="21600,21600" o:spt="202" path="m,l,21600r21600,l21600,xe">
              <v:stroke joinstyle="miter"/>
              <v:path gradientshapeok="t" o:connecttype="rect"/>
            </v:shapetype>
            <v:shape id="Textfeld 1" o:spid="_x0000_s1028" type="#_x0000_t202" alt="TLP:AMBER" style="position:absolute;left:0;text-align:left;margin-left:0;margin-top:0;width:47.05pt;height:33.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" filled="f" stroked="f">
              <v:textbox style="mso-fit-shape-to-text:t" inset="0,0,0,15pt">
                <w:txbxContent>
                  <w:p w14:paraId="0A626F0A" w14:textId="7D4A8BE0" w:rsidR="00012AA7" w:rsidRPr="00012AA7" w:rsidRDefault="00012AA7" w:rsidP="00012AA7">
                    <w:pPr>
                      <w:rPr>
                        <w:rFonts w:ascii="Calibri" w:eastAsia="Calibri" w:hAnsi="Calibri" w:cs="Calibri"/>
                        <w:noProof/>
                        <w:color w:val="FFFF00"/>
                        <w:sz w:val="20"/>
                        <w:szCs w:val="20"/>
                      </w:rPr>
                    </w:pPr>
                    <w:r w:rsidRPr="00012AA7">
                      <w:rPr>
                        <w:rFonts w:ascii="Calibri" w:eastAsia="Calibri" w:hAnsi="Calibri" w:cs="Calibri"/>
                        <w:noProof/>
                        <w:color w:val="FFFF00"/>
                        <w:sz w:val="20"/>
                        <w:szCs w:val="20"/>
                      </w:rPr>
                      <w:t>TLP:AMBER</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76B4B" w14:textId="77777777" w:rsidR="00FF7620" w:rsidRDefault="00FF7620">
      <w:r>
        <w:separator/>
      </w:r>
    </w:p>
  </w:footnote>
  <w:footnote w:type="continuationSeparator" w:id="0">
    <w:p w14:paraId="2B873CA1" w14:textId="77777777" w:rsidR="00FF7620" w:rsidRDefault="00FF7620">
      <w:r>
        <w:continuationSeparator/>
      </w:r>
    </w:p>
  </w:footnote>
  <w:footnote w:type="continuationNotice" w:id="1">
    <w:p w14:paraId="3BAE66BE" w14:textId="77777777" w:rsidR="00FF7620" w:rsidRDefault="00FF7620">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Borders>
        <w:bottom w:val="single" w:sz="4" w:space="0" w:color="auto"/>
      </w:tblBorders>
      <w:tblLayout w:type="fixed"/>
      <w:tblLook w:val="01E0" w:firstRow="1" w:lastRow="1" w:firstColumn="1" w:lastColumn="1" w:noHBand="0" w:noVBand="0"/>
    </w:tblPr>
    <w:tblGrid>
      <w:gridCol w:w="2750"/>
      <w:gridCol w:w="3663"/>
      <w:gridCol w:w="3226"/>
    </w:tblGrid>
    <w:tr w:rsidR="0090745F" w:rsidRPr="00716D5C" w14:paraId="63A4FC7D" w14:textId="77777777" w:rsidTr="0FE16559">
      <w:tc>
        <w:tcPr>
          <w:tcW w:w="2750" w:type="dxa"/>
          <w:vAlign w:val="center"/>
        </w:tcPr>
        <w:p w14:paraId="68BFFF3A" w14:textId="77777777" w:rsidR="0090745F" w:rsidRPr="00716D5C" w:rsidRDefault="0FE16559" w:rsidP="00B3393E">
          <w:pPr>
            <w:pStyle w:val="Kopfzeile"/>
            <w:jc w:val="left"/>
            <w:rPr>
              <w:rFonts w:cs="Arial"/>
              <w:highlight w:val="yellow"/>
            </w:rPr>
          </w:pPr>
          <w:r w:rsidRPr="00716D5C">
            <w:rPr>
              <w:noProof/>
            </w:rPr>
            <w:drawing>
              <wp:inline distT="0" distB="0" distL="0" distR="0" wp14:anchorId="365C5307" wp14:editId="0EE9F70F">
                <wp:extent cx="1676400" cy="219075"/>
                <wp:effectExtent l="0" t="0" r="0" b="0"/>
                <wp:docPr id="1021905587" name="Immagine 1" descr="icigbs_logo_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pic:nvPicPr>
                      <pic:blipFill>
                        <a:blip r:embed="rId1">
                          <a:extLst>
                            <a:ext uri="{28A0092B-C50C-407E-A947-70E740481C1C}">
                              <a14:useLocalDpi xmlns:a14="http://schemas.microsoft.com/office/drawing/2010/main" val="0"/>
                            </a:ext>
                          </a:extLst>
                        </a:blip>
                        <a:stretch>
                          <a:fillRect/>
                        </a:stretch>
                      </pic:blipFill>
                      <pic:spPr>
                        <a:xfrm>
                          <a:off x="0" y="0"/>
                          <a:ext cx="1676400" cy="219075"/>
                        </a:xfrm>
                        <a:prstGeom prst="rect">
                          <a:avLst/>
                        </a:prstGeom>
                      </pic:spPr>
                    </pic:pic>
                  </a:graphicData>
                </a:graphic>
              </wp:inline>
            </w:drawing>
          </w:r>
        </w:p>
      </w:tc>
      <w:tc>
        <w:tcPr>
          <w:tcW w:w="3663" w:type="dxa"/>
          <w:vAlign w:val="center"/>
        </w:tcPr>
        <w:p w14:paraId="28AF461D" w14:textId="32B3A2C2" w:rsidR="0090745F" w:rsidRPr="00716D5C" w:rsidRDefault="004F3E40" w:rsidP="0032393F">
          <w:pPr>
            <w:pStyle w:val="Kopfzeile"/>
            <w:jc w:val="center"/>
            <w:rPr>
              <w:rFonts w:cs="Arial"/>
              <w:b/>
              <w:bCs/>
              <w:sz w:val="24"/>
            </w:rPr>
          </w:pPr>
          <w:r>
            <w:rPr>
              <w:rFonts w:cs="Arial"/>
              <w:b/>
              <w:bCs/>
              <w:sz w:val="24"/>
            </w:rPr>
            <w:t>Windows</w:t>
          </w:r>
          <w:r w:rsidR="00AA4C1C" w:rsidRPr="00716D5C">
            <w:rPr>
              <w:rFonts w:cs="Arial"/>
              <w:b/>
              <w:bCs/>
              <w:sz w:val="24"/>
            </w:rPr>
            <w:t xml:space="preserve"> Apps</w:t>
          </w:r>
        </w:p>
        <w:p w14:paraId="6176E6D4" w14:textId="5E3F1278" w:rsidR="00286171" w:rsidRDefault="00536D9B" w:rsidP="0032393F">
          <w:pPr>
            <w:pStyle w:val="Kopfzeile"/>
            <w:jc w:val="center"/>
            <w:rPr>
              <w:rFonts w:cs="Arial"/>
              <w:sz w:val="24"/>
            </w:rPr>
          </w:pPr>
          <w:r w:rsidRPr="00536D9B">
            <w:rPr>
              <w:rFonts w:cs="Arial"/>
              <w:sz w:val="24"/>
            </w:rPr>
            <w:t>EPLDF.Keyboard-Monitorin</w:t>
          </w:r>
          <w:r w:rsidR="001F2C9F">
            <w:rPr>
              <w:rFonts w:cs="Arial"/>
              <w:sz w:val="24"/>
            </w:rPr>
            <w:t>g</w:t>
          </w:r>
        </w:p>
        <w:p w14:paraId="0CF33881" w14:textId="60135A2A" w:rsidR="00895D88" w:rsidRPr="00716D5C" w:rsidRDefault="00716D5C" w:rsidP="0032393F">
          <w:pPr>
            <w:pStyle w:val="Kopfzeile"/>
            <w:jc w:val="center"/>
            <w:rPr>
              <w:rFonts w:cs="Arial"/>
              <w:sz w:val="24"/>
            </w:rPr>
          </w:pPr>
          <w:r w:rsidRPr="00716D5C">
            <w:rPr>
              <w:rFonts w:cs="Arial"/>
              <w:sz w:val="24"/>
            </w:rPr>
            <w:t>Development concept</w:t>
          </w:r>
        </w:p>
      </w:tc>
      <w:tc>
        <w:tcPr>
          <w:tcW w:w="3226" w:type="dxa"/>
        </w:tcPr>
        <w:p w14:paraId="69CB5AA4" w14:textId="77777777" w:rsidR="0090745F" w:rsidRPr="00716D5C" w:rsidRDefault="001A4464">
          <w:pPr>
            <w:pStyle w:val="Kopfzeile"/>
            <w:spacing w:after="120"/>
            <w:jc w:val="right"/>
            <w:rPr>
              <w:rFonts w:cs="Arial"/>
              <w:szCs w:val="20"/>
            </w:rPr>
          </w:pPr>
          <w:r w:rsidRPr="00716D5C">
            <w:rPr>
              <w:rFonts w:cs="Arial"/>
              <w:szCs w:val="20"/>
            </w:rPr>
            <w:t>Version:</w:t>
          </w:r>
          <w:r w:rsidR="004C2442" w:rsidRPr="00716D5C">
            <w:rPr>
              <w:rFonts w:cs="Arial"/>
              <w:szCs w:val="20"/>
            </w:rPr>
            <w:t xml:space="preserve"> </w:t>
          </w:r>
          <w:r w:rsidR="00E83870" w:rsidRPr="00716D5C">
            <w:rPr>
              <w:rFonts w:cs="Arial"/>
              <w:szCs w:val="20"/>
            </w:rPr>
            <w:t>1.0</w:t>
          </w:r>
        </w:p>
        <w:p w14:paraId="3961451B" w14:textId="19E46204" w:rsidR="0090745F" w:rsidRPr="00716D5C" w:rsidRDefault="00113C20" w:rsidP="00093692">
          <w:pPr>
            <w:pStyle w:val="Kopfzeile"/>
            <w:spacing w:after="120"/>
            <w:ind w:left="-109"/>
            <w:jc w:val="right"/>
            <w:rPr>
              <w:rFonts w:cs="Arial"/>
              <w:szCs w:val="20"/>
            </w:rPr>
          </w:pPr>
          <w:r w:rsidRPr="00716D5C">
            <w:rPr>
              <w:rFonts w:cs="Arial"/>
              <w:szCs w:val="20"/>
            </w:rPr>
            <w:t>Aut</w:t>
          </w:r>
          <w:r w:rsidR="00AF5938">
            <w:rPr>
              <w:rFonts w:cs="Arial"/>
              <w:szCs w:val="20"/>
            </w:rPr>
            <w:t>h</w:t>
          </w:r>
          <w:r w:rsidRPr="00716D5C">
            <w:rPr>
              <w:rFonts w:cs="Arial"/>
              <w:szCs w:val="20"/>
            </w:rPr>
            <w:t>or</w:t>
          </w:r>
          <w:r w:rsidR="004C2442" w:rsidRPr="00716D5C">
            <w:rPr>
              <w:rFonts w:cs="Arial"/>
              <w:szCs w:val="20"/>
            </w:rPr>
            <w:t>:</w:t>
          </w:r>
          <w:r w:rsidR="009D4C12" w:rsidRPr="00716D5C">
            <w:rPr>
              <w:rFonts w:cs="Arial"/>
              <w:szCs w:val="20"/>
            </w:rPr>
            <w:t xml:space="preserve"> </w:t>
          </w:r>
          <w:sdt>
            <w:sdtPr>
              <w:rPr>
                <w:rFonts w:cs="Arial"/>
                <w:szCs w:val="20"/>
              </w:rPr>
              <w:alias w:val="Autor"/>
              <w:tag w:val=""/>
              <w:id w:val="1871249224"/>
              <w:dataBinding w:prefixMappings="xmlns:ns0='http://purl.org/dc/elements/1.1/' xmlns:ns1='http://schemas.openxmlformats.org/package/2006/metadata/core-properties' " w:xpath="/ns1:coreProperties[1]/ns0:creator[1]" w:storeItemID="{6C3C8BC8-F283-45AE-878A-BAB7291924A1}"/>
              <w:text/>
            </w:sdtPr>
            <w:sdtContent>
              <w:r w:rsidR="00012AA7" w:rsidRPr="00716D5C">
                <w:rPr>
                  <w:rFonts w:cs="Arial"/>
                  <w:szCs w:val="20"/>
                </w:rPr>
                <w:t>Möller, Philip</w:t>
              </w:r>
            </w:sdtContent>
          </w:sdt>
        </w:p>
      </w:tc>
    </w:tr>
  </w:tbl>
  <w:p w14:paraId="4B7745E4" w14:textId="77777777" w:rsidR="0090745F" w:rsidRPr="00716D5C" w:rsidRDefault="0090745F" w:rsidP="00462FD6">
    <w:pPr>
      <w:rPr>
        <w:rFonts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04CF"/>
    <w:multiLevelType w:val="hybridMultilevel"/>
    <w:tmpl w:val="5F72FE68"/>
    <w:lvl w:ilvl="0" w:tplc="94F4BB9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6E23329"/>
    <w:multiLevelType w:val="hybridMultilevel"/>
    <w:tmpl w:val="A7AC0E96"/>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A841429"/>
    <w:multiLevelType w:val="multilevel"/>
    <w:tmpl w:val="4DCCDCA8"/>
    <w:lvl w:ilvl="0">
      <w:start w:val="1"/>
      <w:numFmt w:val="decimal"/>
      <w:pStyle w:val="berschrift1"/>
      <w:lvlText w:val="%1"/>
      <w:lvlJc w:val="left"/>
      <w:pPr>
        <w:tabs>
          <w:tab w:val="num" w:pos="907"/>
        </w:tabs>
        <w:ind w:left="0" w:firstLine="0"/>
      </w:pPr>
      <w:rPr>
        <w:rFonts w:hint="default"/>
      </w:rPr>
    </w:lvl>
    <w:lvl w:ilvl="1">
      <w:start w:val="1"/>
      <w:numFmt w:val="decimal"/>
      <w:pStyle w:val="berschrift2"/>
      <w:lvlText w:val="%1.%2"/>
      <w:lvlJc w:val="left"/>
      <w:pPr>
        <w:tabs>
          <w:tab w:val="num" w:pos="1134"/>
        </w:tabs>
        <w:ind w:left="0" w:firstLine="0"/>
      </w:pPr>
      <w:rPr>
        <w:rFonts w:hint="default"/>
      </w:rPr>
    </w:lvl>
    <w:lvl w:ilvl="2">
      <w:start w:val="1"/>
      <w:numFmt w:val="decimal"/>
      <w:pStyle w:val="berschrift3"/>
      <w:lvlText w:val="%1.%2.%3"/>
      <w:lvlJc w:val="left"/>
      <w:pPr>
        <w:tabs>
          <w:tab w:val="num" w:pos="1560"/>
        </w:tabs>
        <w:ind w:left="426" w:firstLine="0"/>
      </w:pPr>
      <w:rPr>
        <w:rFonts w:hint="default"/>
      </w:rPr>
    </w:lvl>
    <w:lvl w:ilvl="3">
      <w:start w:val="1"/>
      <w:numFmt w:val="decimal"/>
      <w:pStyle w:val="berschrift4"/>
      <w:lvlText w:val="%1.%2.%3.%4"/>
      <w:lvlJc w:val="left"/>
      <w:pPr>
        <w:tabs>
          <w:tab w:val="num" w:pos="1474"/>
        </w:tabs>
        <w:ind w:left="0" w:firstLine="0"/>
      </w:pPr>
      <w:rPr>
        <w:rFonts w:hint="default"/>
      </w:rPr>
    </w:lvl>
    <w:lvl w:ilvl="4">
      <w:start w:val="1"/>
      <w:numFmt w:val="decimal"/>
      <w:lvlText w:val="%1.%2.%3.%4.%5"/>
      <w:lvlJc w:val="left"/>
      <w:pPr>
        <w:tabs>
          <w:tab w:val="num" w:pos="1575"/>
        </w:tabs>
        <w:ind w:left="1575" w:hanging="1008"/>
      </w:pPr>
      <w:rPr>
        <w:rFonts w:hint="default"/>
      </w:rPr>
    </w:lvl>
    <w:lvl w:ilvl="5">
      <w:start w:val="1"/>
      <w:numFmt w:val="decimal"/>
      <w:lvlText w:val="%1.%2.%3.%4.%5.%6"/>
      <w:lvlJc w:val="left"/>
      <w:pPr>
        <w:tabs>
          <w:tab w:val="num" w:pos="1719"/>
        </w:tabs>
        <w:ind w:left="1719" w:hanging="1152"/>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3" w15:restartNumberingAfterBreak="0">
    <w:nsid w:val="141E736D"/>
    <w:multiLevelType w:val="hybridMultilevel"/>
    <w:tmpl w:val="D21E7144"/>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7BB108C"/>
    <w:multiLevelType w:val="hybridMultilevel"/>
    <w:tmpl w:val="498C12BE"/>
    <w:lvl w:ilvl="0" w:tplc="04070015">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86A4ACA"/>
    <w:multiLevelType w:val="hybridMultilevel"/>
    <w:tmpl w:val="F6FE36CC"/>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19D7042E"/>
    <w:multiLevelType w:val="hybridMultilevel"/>
    <w:tmpl w:val="27EE207C"/>
    <w:lvl w:ilvl="0" w:tplc="04070015">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B4430F3"/>
    <w:multiLevelType w:val="hybridMultilevel"/>
    <w:tmpl w:val="5A48D91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214B6FB2"/>
    <w:multiLevelType w:val="hybridMultilevel"/>
    <w:tmpl w:val="6D1EB58A"/>
    <w:lvl w:ilvl="0" w:tplc="04070015">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23900FFA"/>
    <w:multiLevelType w:val="hybridMultilevel"/>
    <w:tmpl w:val="7B1C7076"/>
    <w:lvl w:ilvl="0" w:tplc="0058B2CA">
      <w:numFmt w:val="bullet"/>
      <w:lvlText w:val="-"/>
      <w:lvlJc w:val="left"/>
      <w:pPr>
        <w:ind w:left="720" w:hanging="360"/>
      </w:pPr>
      <w:rPr>
        <w:rFonts w:ascii="Arial" w:eastAsia="Times New Roman"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AFB1B15"/>
    <w:multiLevelType w:val="hybridMultilevel"/>
    <w:tmpl w:val="7AB26BA2"/>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2B9D5965"/>
    <w:multiLevelType w:val="hybridMultilevel"/>
    <w:tmpl w:val="EBE65A7E"/>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309626E8"/>
    <w:multiLevelType w:val="hybridMultilevel"/>
    <w:tmpl w:val="AFD02B32"/>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360E77D3"/>
    <w:multiLevelType w:val="hybridMultilevel"/>
    <w:tmpl w:val="D09C9466"/>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40A94B95"/>
    <w:multiLevelType w:val="hybridMultilevel"/>
    <w:tmpl w:val="58982B30"/>
    <w:lvl w:ilvl="0" w:tplc="12FA727C">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48330764"/>
    <w:multiLevelType w:val="hybridMultilevel"/>
    <w:tmpl w:val="7910D848"/>
    <w:lvl w:ilvl="0" w:tplc="CC28C456">
      <w:start w:val="1"/>
      <w:numFmt w:val="decimal"/>
      <w:lvlText w:val="%1."/>
      <w:lvlJc w:val="left"/>
      <w:pPr>
        <w:ind w:left="1020" w:hanging="360"/>
      </w:pPr>
    </w:lvl>
    <w:lvl w:ilvl="1" w:tplc="9404091C">
      <w:start w:val="1"/>
      <w:numFmt w:val="decimal"/>
      <w:lvlText w:val="%2."/>
      <w:lvlJc w:val="left"/>
      <w:pPr>
        <w:ind w:left="1020" w:hanging="360"/>
      </w:pPr>
    </w:lvl>
    <w:lvl w:ilvl="2" w:tplc="E604D34C">
      <w:start w:val="1"/>
      <w:numFmt w:val="decimal"/>
      <w:lvlText w:val="%3."/>
      <w:lvlJc w:val="left"/>
      <w:pPr>
        <w:ind w:left="1020" w:hanging="360"/>
      </w:pPr>
    </w:lvl>
    <w:lvl w:ilvl="3" w:tplc="8872286E">
      <w:start w:val="1"/>
      <w:numFmt w:val="decimal"/>
      <w:lvlText w:val="%4."/>
      <w:lvlJc w:val="left"/>
      <w:pPr>
        <w:ind w:left="1020" w:hanging="360"/>
      </w:pPr>
    </w:lvl>
    <w:lvl w:ilvl="4" w:tplc="5846D4D2">
      <w:start w:val="1"/>
      <w:numFmt w:val="decimal"/>
      <w:lvlText w:val="%5."/>
      <w:lvlJc w:val="left"/>
      <w:pPr>
        <w:ind w:left="1020" w:hanging="360"/>
      </w:pPr>
    </w:lvl>
    <w:lvl w:ilvl="5" w:tplc="263C4E5A">
      <w:start w:val="1"/>
      <w:numFmt w:val="decimal"/>
      <w:lvlText w:val="%6."/>
      <w:lvlJc w:val="left"/>
      <w:pPr>
        <w:ind w:left="1020" w:hanging="360"/>
      </w:pPr>
    </w:lvl>
    <w:lvl w:ilvl="6" w:tplc="48CE9996">
      <w:start w:val="1"/>
      <w:numFmt w:val="decimal"/>
      <w:lvlText w:val="%7."/>
      <w:lvlJc w:val="left"/>
      <w:pPr>
        <w:ind w:left="1020" w:hanging="360"/>
      </w:pPr>
    </w:lvl>
    <w:lvl w:ilvl="7" w:tplc="A192FAF4">
      <w:start w:val="1"/>
      <w:numFmt w:val="decimal"/>
      <w:lvlText w:val="%8."/>
      <w:lvlJc w:val="left"/>
      <w:pPr>
        <w:ind w:left="1020" w:hanging="360"/>
      </w:pPr>
    </w:lvl>
    <w:lvl w:ilvl="8" w:tplc="17DE1192">
      <w:start w:val="1"/>
      <w:numFmt w:val="decimal"/>
      <w:lvlText w:val="%9."/>
      <w:lvlJc w:val="left"/>
      <w:pPr>
        <w:ind w:left="1020" w:hanging="360"/>
      </w:pPr>
    </w:lvl>
  </w:abstractNum>
  <w:abstractNum w:abstractNumId="16" w15:restartNumberingAfterBreak="0">
    <w:nsid w:val="498663E6"/>
    <w:multiLevelType w:val="hybridMultilevel"/>
    <w:tmpl w:val="F4AAD31A"/>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4D230503"/>
    <w:multiLevelType w:val="hybridMultilevel"/>
    <w:tmpl w:val="5DBC5E2A"/>
    <w:lvl w:ilvl="0" w:tplc="8518879E">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515F65ED"/>
    <w:multiLevelType w:val="hybridMultilevel"/>
    <w:tmpl w:val="5E72BED4"/>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52E13BCD"/>
    <w:multiLevelType w:val="hybridMultilevel"/>
    <w:tmpl w:val="2F7C0CB2"/>
    <w:lvl w:ilvl="0" w:tplc="737267CA">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541D1B20"/>
    <w:multiLevelType w:val="hybridMultilevel"/>
    <w:tmpl w:val="0270DAAA"/>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56A70F47"/>
    <w:multiLevelType w:val="hybridMultilevel"/>
    <w:tmpl w:val="40765D5A"/>
    <w:lvl w:ilvl="0" w:tplc="B4C20190">
      <w:start w:val="5"/>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88F2F8F"/>
    <w:multiLevelType w:val="hybridMultilevel"/>
    <w:tmpl w:val="DFBCCA80"/>
    <w:lvl w:ilvl="0" w:tplc="E828087C">
      <w:numFmt w:val="bullet"/>
      <w:lvlText w:val="-"/>
      <w:lvlJc w:val="left"/>
      <w:pPr>
        <w:ind w:left="720" w:hanging="360"/>
      </w:pPr>
      <w:rPr>
        <w:rFonts w:ascii="Arial" w:eastAsia="Times New Roman"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5BFC1F04"/>
    <w:multiLevelType w:val="hybridMultilevel"/>
    <w:tmpl w:val="F6607FB8"/>
    <w:lvl w:ilvl="0" w:tplc="04070001">
      <w:numFmt w:val="bullet"/>
      <w:lvlText w:val=""/>
      <w:lvlJc w:val="left"/>
      <w:pPr>
        <w:ind w:left="720" w:hanging="360"/>
      </w:pPr>
      <w:rPr>
        <w:rFonts w:ascii="Symbol" w:eastAsia="Times New Roman" w:hAnsi="Symbol"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5C920597"/>
    <w:multiLevelType w:val="hybridMultilevel"/>
    <w:tmpl w:val="BA62B266"/>
    <w:lvl w:ilvl="0" w:tplc="BDC26E3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60904CB3"/>
    <w:multiLevelType w:val="hybridMultilevel"/>
    <w:tmpl w:val="6ED8B1E6"/>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635D40EC"/>
    <w:multiLevelType w:val="hybridMultilevel"/>
    <w:tmpl w:val="3C4C97D6"/>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687757BF"/>
    <w:multiLevelType w:val="hybridMultilevel"/>
    <w:tmpl w:val="C860B446"/>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697504FD"/>
    <w:multiLevelType w:val="hybridMultilevel"/>
    <w:tmpl w:val="3F3E98BA"/>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6E16078B"/>
    <w:multiLevelType w:val="hybridMultilevel"/>
    <w:tmpl w:val="62F6D916"/>
    <w:lvl w:ilvl="0" w:tplc="2206A618">
      <w:start w:val="1"/>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6F346A43"/>
    <w:multiLevelType w:val="hybridMultilevel"/>
    <w:tmpl w:val="1882BA9C"/>
    <w:lvl w:ilvl="0" w:tplc="BA8C284A">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6F874E03"/>
    <w:multiLevelType w:val="hybridMultilevel"/>
    <w:tmpl w:val="8CC27088"/>
    <w:lvl w:ilvl="0" w:tplc="04070001">
      <w:numFmt w:val="bullet"/>
      <w:lvlText w:val=""/>
      <w:lvlJc w:val="left"/>
      <w:pPr>
        <w:ind w:left="720" w:hanging="360"/>
      </w:pPr>
      <w:rPr>
        <w:rFonts w:ascii="Symbol" w:eastAsia="Times New Roman" w:hAnsi="Symbol"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746F0A54"/>
    <w:multiLevelType w:val="singleLevel"/>
    <w:tmpl w:val="0F2082D2"/>
    <w:lvl w:ilvl="0">
      <w:start w:val="1"/>
      <w:numFmt w:val="bullet"/>
      <w:pStyle w:val="Txterck1"/>
      <w:lvlText w:val="•"/>
      <w:lvlJc w:val="left"/>
      <w:pPr>
        <w:tabs>
          <w:tab w:val="num" w:pos="1494"/>
        </w:tabs>
        <w:ind w:left="1474" w:hanging="340"/>
      </w:pPr>
      <w:rPr>
        <w:rFonts w:ascii="Arial" w:hAnsi="Arial" w:hint="default"/>
        <w:b/>
        <w:i w:val="0"/>
        <w:sz w:val="20"/>
      </w:rPr>
    </w:lvl>
  </w:abstractNum>
  <w:abstractNum w:abstractNumId="33" w15:restartNumberingAfterBreak="0">
    <w:nsid w:val="793713FF"/>
    <w:multiLevelType w:val="hybridMultilevel"/>
    <w:tmpl w:val="28B06474"/>
    <w:lvl w:ilvl="0" w:tplc="04070015">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64366992">
    <w:abstractNumId w:val="2"/>
  </w:num>
  <w:num w:numId="2" w16cid:durableId="2013988510">
    <w:abstractNumId w:val="32"/>
  </w:num>
  <w:num w:numId="3" w16cid:durableId="344939496">
    <w:abstractNumId w:val="1"/>
  </w:num>
  <w:num w:numId="4" w16cid:durableId="1324120540">
    <w:abstractNumId w:val="28"/>
  </w:num>
  <w:num w:numId="5" w16cid:durableId="275530854">
    <w:abstractNumId w:val="27"/>
  </w:num>
  <w:num w:numId="6" w16cid:durableId="1131703218">
    <w:abstractNumId w:val="26"/>
  </w:num>
  <w:num w:numId="7" w16cid:durableId="1482229549">
    <w:abstractNumId w:val="3"/>
  </w:num>
  <w:num w:numId="8" w16cid:durableId="1621838736">
    <w:abstractNumId w:val="13"/>
  </w:num>
  <w:num w:numId="9" w16cid:durableId="952905964">
    <w:abstractNumId w:val="5"/>
  </w:num>
  <w:num w:numId="10" w16cid:durableId="879049422">
    <w:abstractNumId w:val="16"/>
  </w:num>
  <w:num w:numId="11" w16cid:durableId="936981635">
    <w:abstractNumId w:val="22"/>
  </w:num>
  <w:num w:numId="12" w16cid:durableId="640230918">
    <w:abstractNumId w:val="30"/>
  </w:num>
  <w:num w:numId="13" w16cid:durableId="119418100">
    <w:abstractNumId w:val="21"/>
  </w:num>
  <w:num w:numId="14" w16cid:durableId="1728719959">
    <w:abstractNumId w:val="18"/>
  </w:num>
  <w:num w:numId="15" w16cid:durableId="1871990485">
    <w:abstractNumId w:val="29"/>
  </w:num>
  <w:num w:numId="16" w16cid:durableId="1413354755">
    <w:abstractNumId w:val="12"/>
  </w:num>
  <w:num w:numId="17" w16cid:durableId="691733094">
    <w:abstractNumId w:val="4"/>
  </w:num>
  <w:num w:numId="18" w16cid:durableId="1832989512">
    <w:abstractNumId w:val="14"/>
  </w:num>
  <w:num w:numId="19" w16cid:durableId="1000549803">
    <w:abstractNumId w:val="19"/>
  </w:num>
  <w:num w:numId="20" w16cid:durableId="811479641">
    <w:abstractNumId w:val="10"/>
  </w:num>
  <w:num w:numId="21" w16cid:durableId="1859659499">
    <w:abstractNumId w:val="25"/>
  </w:num>
  <w:num w:numId="22" w16cid:durableId="996761616">
    <w:abstractNumId w:val="6"/>
  </w:num>
  <w:num w:numId="23" w16cid:durableId="615715001">
    <w:abstractNumId w:val="0"/>
  </w:num>
  <w:num w:numId="24" w16cid:durableId="2085224733">
    <w:abstractNumId w:val="11"/>
  </w:num>
  <w:num w:numId="25" w16cid:durableId="649872291">
    <w:abstractNumId w:val="15"/>
  </w:num>
  <w:num w:numId="26" w16cid:durableId="868763912">
    <w:abstractNumId w:val="9"/>
  </w:num>
  <w:num w:numId="27" w16cid:durableId="1435445557">
    <w:abstractNumId w:val="20"/>
  </w:num>
  <w:num w:numId="28" w16cid:durableId="1098331313">
    <w:abstractNumId w:val="7"/>
  </w:num>
  <w:num w:numId="29" w16cid:durableId="1255020556">
    <w:abstractNumId w:val="17"/>
  </w:num>
  <w:num w:numId="30" w16cid:durableId="2126659396">
    <w:abstractNumId w:val="24"/>
  </w:num>
  <w:num w:numId="31" w16cid:durableId="2089040028">
    <w:abstractNumId w:val="23"/>
  </w:num>
  <w:num w:numId="32" w16cid:durableId="972977748">
    <w:abstractNumId w:val="31"/>
  </w:num>
  <w:num w:numId="33" w16cid:durableId="492722950">
    <w:abstractNumId w:val="8"/>
  </w:num>
  <w:num w:numId="34" w16cid:durableId="1872985964">
    <w:abstractNumId w:val="3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US" w:vendorID="64" w:dllVersion="0" w:nlCheck="1" w:checkStyle="0"/>
  <w:activeWritingStyle w:appName="MSWord" w:lang="de-DE"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AA7"/>
    <w:rsid w:val="00000BE2"/>
    <w:rsid w:val="00001489"/>
    <w:rsid w:val="00003986"/>
    <w:rsid w:val="00003FB8"/>
    <w:rsid w:val="00004A3F"/>
    <w:rsid w:val="00004D54"/>
    <w:rsid w:val="00004DF7"/>
    <w:rsid w:val="00005AE0"/>
    <w:rsid w:val="00005BCB"/>
    <w:rsid w:val="000064B3"/>
    <w:rsid w:val="00006BBC"/>
    <w:rsid w:val="00006D41"/>
    <w:rsid w:val="00007354"/>
    <w:rsid w:val="00007BD7"/>
    <w:rsid w:val="000109AF"/>
    <w:rsid w:val="00010B7D"/>
    <w:rsid w:val="00010FC6"/>
    <w:rsid w:val="00012AA7"/>
    <w:rsid w:val="00012F46"/>
    <w:rsid w:val="00013896"/>
    <w:rsid w:val="00013B02"/>
    <w:rsid w:val="00013DB0"/>
    <w:rsid w:val="00014271"/>
    <w:rsid w:val="00014E07"/>
    <w:rsid w:val="00014E4E"/>
    <w:rsid w:val="00015B87"/>
    <w:rsid w:val="00016119"/>
    <w:rsid w:val="00017DA9"/>
    <w:rsid w:val="000205A5"/>
    <w:rsid w:val="0002111E"/>
    <w:rsid w:val="00021199"/>
    <w:rsid w:val="00021535"/>
    <w:rsid w:val="00021F9D"/>
    <w:rsid w:val="00022131"/>
    <w:rsid w:val="0002262A"/>
    <w:rsid w:val="0002362A"/>
    <w:rsid w:val="00023A57"/>
    <w:rsid w:val="000241D3"/>
    <w:rsid w:val="000242E1"/>
    <w:rsid w:val="000243BA"/>
    <w:rsid w:val="00024E1D"/>
    <w:rsid w:val="00026124"/>
    <w:rsid w:val="00027100"/>
    <w:rsid w:val="000277B1"/>
    <w:rsid w:val="000279D5"/>
    <w:rsid w:val="000301C9"/>
    <w:rsid w:val="0003060A"/>
    <w:rsid w:val="000306C0"/>
    <w:rsid w:val="00030E6A"/>
    <w:rsid w:val="00031777"/>
    <w:rsid w:val="00031DDE"/>
    <w:rsid w:val="0003227E"/>
    <w:rsid w:val="00032323"/>
    <w:rsid w:val="00032BC7"/>
    <w:rsid w:val="000334FA"/>
    <w:rsid w:val="0003382D"/>
    <w:rsid w:val="00033D6C"/>
    <w:rsid w:val="00034199"/>
    <w:rsid w:val="000347C7"/>
    <w:rsid w:val="00034DF0"/>
    <w:rsid w:val="000362A1"/>
    <w:rsid w:val="00036371"/>
    <w:rsid w:val="00036442"/>
    <w:rsid w:val="00036599"/>
    <w:rsid w:val="0003684A"/>
    <w:rsid w:val="00036ACF"/>
    <w:rsid w:val="00036D88"/>
    <w:rsid w:val="00036FB1"/>
    <w:rsid w:val="00037946"/>
    <w:rsid w:val="000407CB"/>
    <w:rsid w:val="00040E1E"/>
    <w:rsid w:val="00041440"/>
    <w:rsid w:val="00041745"/>
    <w:rsid w:val="00041F36"/>
    <w:rsid w:val="00042F81"/>
    <w:rsid w:val="00044135"/>
    <w:rsid w:val="000442D0"/>
    <w:rsid w:val="00044C79"/>
    <w:rsid w:val="00044D94"/>
    <w:rsid w:val="00045FD2"/>
    <w:rsid w:val="00046A2F"/>
    <w:rsid w:val="00046D45"/>
    <w:rsid w:val="000473D3"/>
    <w:rsid w:val="0004776E"/>
    <w:rsid w:val="00050013"/>
    <w:rsid w:val="00050401"/>
    <w:rsid w:val="00050DD2"/>
    <w:rsid w:val="00051516"/>
    <w:rsid w:val="000515F6"/>
    <w:rsid w:val="00051612"/>
    <w:rsid w:val="0005173D"/>
    <w:rsid w:val="00051F4D"/>
    <w:rsid w:val="000526F8"/>
    <w:rsid w:val="0005374E"/>
    <w:rsid w:val="00053D46"/>
    <w:rsid w:val="000541B0"/>
    <w:rsid w:val="0005472A"/>
    <w:rsid w:val="00055DCB"/>
    <w:rsid w:val="000564DA"/>
    <w:rsid w:val="00056633"/>
    <w:rsid w:val="00056E60"/>
    <w:rsid w:val="0005705E"/>
    <w:rsid w:val="000574E4"/>
    <w:rsid w:val="00057573"/>
    <w:rsid w:val="00057A39"/>
    <w:rsid w:val="0006042C"/>
    <w:rsid w:val="00060944"/>
    <w:rsid w:val="00060B54"/>
    <w:rsid w:val="000611BD"/>
    <w:rsid w:val="00061509"/>
    <w:rsid w:val="00062C56"/>
    <w:rsid w:val="0006331C"/>
    <w:rsid w:val="00063C5B"/>
    <w:rsid w:val="00063EDF"/>
    <w:rsid w:val="00064054"/>
    <w:rsid w:val="0006412D"/>
    <w:rsid w:val="00064A97"/>
    <w:rsid w:val="00064ADE"/>
    <w:rsid w:val="0006514F"/>
    <w:rsid w:val="00065A63"/>
    <w:rsid w:val="0006600E"/>
    <w:rsid w:val="00066FC3"/>
    <w:rsid w:val="000670EF"/>
    <w:rsid w:val="00067AEA"/>
    <w:rsid w:val="00067CF2"/>
    <w:rsid w:val="000701BE"/>
    <w:rsid w:val="00070376"/>
    <w:rsid w:val="00070CEB"/>
    <w:rsid w:val="00071242"/>
    <w:rsid w:val="0007141B"/>
    <w:rsid w:val="00073111"/>
    <w:rsid w:val="00073767"/>
    <w:rsid w:val="00073BF9"/>
    <w:rsid w:val="00073ED1"/>
    <w:rsid w:val="000745EF"/>
    <w:rsid w:val="000748A3"/>
    <w:rsid w:val="000749CC"/>
    <w:rsid w:val="00074DBE"/>
    <w:rsid w:val="0007531D"/>
    <w:rsid w:val="00075C74"/>
    <w:rsid w:val="000770C2"/>
    <w:rsid w:val="00077169"/>
    <w:rsid w:val="00077448"/>
    <w:rsid w:val="000779EA"/>
    <w:rsid w:val="00077D1F"/>
    <w:rsid w:val="00080AFD"/>
    <w:rsid w:val="00080DFA"/>
    <w:rsid w:val="00080EDB"/>
    <w:rsid w:val="000811E4"/>
    <w:rsid w:val="00081673"/>
    <w:rsid w:val="000819D2"/>
    <w:rsid w:val="00081F36"/>
    <w:rsid w:val="00082132"/>
    <w:rsid w:val="00082EB2"/>
    <w:rsid w:val="00083238"/>
    <w:rsid w:val="000833C7"/>
    <w:rsid w:val="000839B1"/>
    <w:rsid w:val="00084BDA"/>
    <w:rsid w:val="00085572"/>
    <w:rsid w:val="000857E5"/>
    <w:rsid w:val="00085A21"/>
    <w:rsid w:val="0008627D"/>
    <w:rsid w:val="000863E3"/>
    <w:rsid w:val="000869C2"/>
    <w:rsid w:val="00086D54"/>
    <w:rsid w:val="000877D2"/>
    <w:rsid w:val="00090B26"/>
    <w:rsid w:val="00091099"/>
    <w:rsid w:val="000910A9"/>
    <w:rsid w:val="00091444"/>
    <w:rsid w:val="000916CE"/>
    <w:rsid w:val="000918E4"/>
    <w:rsid w:val="0009217F"/>
    <w:rsid w:val="00092748"/>
    <w:rsid w:val="000928D4"/>
    <w:rsid w:val="00093692"/>
    <w:rsid w:val="0009549E"/>
    <w:rsid w:val="00095F80"/>
    <w:rsid w:val="000966EE"/>
    <w:rsid w:val="000967CB"/>
    <w:rsid w:val="00096D61"/>
    <w:rsid w:val="00097610"/>
    <w:rsid w:val="0009771F"/>
    <w:rsid w:val="000A0BD0"/>
    <w:rsid w:val="000A0DC8"/>
    <w:rsid w:val="000A0E30"/>
    <w:rsid w:val="000A187D"/>
    <w:rsid w:val="000A2632"/>
    <w:rsid w:val="000A26A6"/>
    <w:rsid w:val="000A2D69"/>
    <w:rsid w:val="000A2D91"/>
    <w:rsid w:val="000A3B78"/>
    <w:rsid w:val="000A523C"/>
    <w:rsid w:val="000A5276"/>
    <w:rsid w:val="000A53AE"/>
    <w:rsid w:val="000A5B6C"/>
    <w:rsid w:val="000A5F47"/>
    <w:rsid w:val="000A5F6F"/>
    <w:rsid w:val="000A673C"/>
    <w:rsid w:val="000A753D"/>
    <w:rsid w:val="000A75FD"/>
    <w:rsid w:val="000A7A61"/>
    <w:rsid w:val="000B0013"/>
    <w:rsid w:val="000B088B"/>
    <w:rsid w:val="000B0966"/>
    <w:rsid w:val="000B0A1C"/>
    <w:rsid w:val="000B1040"/>
    <w:rsid w:val="000B1AC1"/>
    <w:rsid w:val="000B26A7"/>
    <w:rsid w:val="000B291F"/>
    <w:rsid w:val="000B2AEA"/>
    <w:rsid w:val="000B2E64"/>
    <w:rsid w:val="000B36ED"/>
    <w:rsid w:val="000B3E34"/>
    <w:rsid w:val="000B3F8E"/>
    <w:rsid w:val="000B5437"/>
    <w:rsid w:val="000B5ABA"/>
    <w:rsid w:val="000B5C15"/>
    <w:rsid w:val="000B60F7"/>
    <w:rsid w:val="000B61AF"/>
    <w:rsid w:val="000B6767"/>
    <w:rsid w:val="000B6B75"/>
    <w:rsid w:val="000B71CE"/>
    <w:rsid w:val="000B7849"/>
    <w:rsid w:val="000B798F"/>
    <w:rsid w:val="000B7A9B"/>
    <w:rsid w:val="000C0881"/>
    <w:rsid w:val="000C0969"/>
    <w:rsid w:val="000C1F36"/>
    <w:rsid w:val="000C23E2"/>
    <w:rsid w:val="000C280A"/>
    <w:rsid w:val="000C3E63"/>
    <w:rsid w:val="000C49C6"/>
    <w:rsid w:val="000C4C7C"/>
    <w:rsid w:val="000C4F65"/>
    <w:rsid w:val="000C5442"/>
    <w:rsid w:val="000C5F39"/>
    <w:rsid w:val="000C6193"/>
    <w:rsid w:val="000C6732"/>
    <w:rsid w:val="000C6866"/>
    <w:rsid w:val="000C6D3A"/>
    <w:rsid w:val="000C6DD9"/>
    <w:rsid w:val="000C7639"/>
    <w:rsid w:val="000C7DB0"/>
    <w:rsid w:val="000D0979"/>
    <w:rsid w:val="000D1286"/>
    <w:rsid w:val="000D1777"/>
    <w:rsid w:val="000D1AA8"/>
    <w:rsid w:val="000D1E32"/>
    <w:rsid w:val="000D249F"/>
    <w:rsid w:val="000D2713"/>
    <w:rsid w:val="000D31DF"/>
    <w:rsid w:val="000D3718"/>
    <w:rsid w:val="000D412B"/>
    <w:rsid w:val="000D451A"/>
    <w:rsid w:val="000D59A0"/>
    <w:rsid w:val="000D5B89"/>
    <w:rsid w:val="000D6294"/>
    <w:rsid w:val="000D6CA1"/>
    <w:rsid w:val="000D6E9B"/>
    <w:rsid w:val="000D7402"/>
    <w:rsid w:val="000E02BB"/>
    <w:rsid w:val="000E0908"/>
    <w:rsid w:val="000E112C"/>
    <w:rsid w:val="000E12BF"/>
    <w:rsid w:val="000E24DF"/>
    <w:rsid w:val="000E2793"/>
    <w:rsid w:val="000E2FBB"/>
    <w:rsid w:val="000E2FCE"/>
    <w:rsid w:val="000E35ED"/>
    <w:rsid w:val="000E3D8B"/>
    <w:rsid w:val="000E4054"/>
    <w:rsid w:val="000E4157"/>
    <w:rsid w:val="000E49C4"/>
    <w:rsid w:val="000E4A89"/>
    <w:rsid w:val="000E4EB7"/>
    <w:rsid w:val="000E5357"/>
    <w:rsid w:val="000E53CC"/>
    <w:rsid w:val="000E6A4F"/>
    <w:rsid w:val="000E6B8A"/>
    <w:rsid w:val="000E6CDD"/>
    <w:rsid w:val="000E77BB"/>
    <w:rsid w:val="000F140F"/>
    <w:rsid w:val="000F1420"/>
    <w:rsid w:val="000F15DC"/>
    <w:rsid w:val="000F225B"/>
    <w:rsid w:val="000F2549"/>
    <w:rsid w:val="000F27A3"/>
    <w:rsid w:val="000F30CC"/>
    <w:rsid w:val="000F3E23"/>
    <w:rsid w:val="000F4824"/>
    <w:rsid w:val="000F4A70"/>
    <w:rsid w:val="000F529B"/>
    <w:rsid w:val="000F56F5"/>
    <w:rsid w:val="000F5DA1"/>
    <w:rsid w:val="000F62C5"/>
    <w:rsid w:val="000F63B2"/>
    <w:rsid w:val="000F6F85"/>
    <w:rsid w:val="000F7E07"/>
    <w:rsid w:val="000F7F44"/>
    <w:rsid w:val="00100416"/>
    <w:rsid w:val="0010073E"/>
    <w:rsid w:val="00102333"/>
    <w:rsid w:val="001023F1"/>
    <w:rsid w:val="00102BA1"/>
    <w:rsid w:val="00102F67"/>
    <w:rsid w:val="00103662"/>
    <w:rsid w:val="001036E3"/>
    <w:rsid w:val="00103EBA"/>
    <w:rsid w:val="00104308"/>
    <w:rsid w:val="00104FF6"/>
    <w:rsid w:val="00105BDF"/>
    <w:rsid w:val="0010651F"/>
    <w:rsid w:val="00106D35"/>
    <w:rsid w:val="001071AE"/>
    <w:rsid w:val="00110B2E"/>
    <w:rsid w:val="001114AA"/>
    <w:rsid w:val="00111A1F"/>
    <w:rsid w:val="00112D9B"/>
    <w:rsid w:val="00112FC8"/>
    <w:rsid w:val="001130B2"/>
    <w:rsid w:val="001133F7"/>
    <w:rsid w:val="00113C20"/>
    <w:rsid w:val="00113E45"/>
    <w:rsid w:val="001142B6"/>
    <w:rsid w:val="001143B1"/>
    <w:rsid w:val="00114880"/>
    <w:rsid w:val="00114E0B"/>
    <w:rsid w:val="00114EB6"/>
    <w:rsid w:val="00115301"/>
    <w:rsid w:val="001153AE"/>
    <w:rsid w:val="00115838"/>
    <w:rsid w:val="0011608D"/>
    <w:rsid w:val="001161EB"/>
    <w:rsid w:val="001174B3"/>
    <w:rsid w:val="001202D9"/>
    <w:rsid w:val="0012033D"/>
    <w:rsid w:val="00120781"/>
    <w:rsid w:val="001214A5"/>
    <w:rsid w:val="00122044"/>
    <w:rsid w:val="00123218"/>
    <w:rsid w:val="00123D09"/>
    <w:rsid w:val="00123FB2"/>
    <w:rsid w:val="0012428B"/>
    <w:rsid w:val="001244F8"/>
    <w:rsid w:val="00124E72"/>
    <w:rsid w:val="00124F39"/>
    <w:rsid w:val="0012506E"/>
    <w:rsid w:val="0012509E"/>
    <w:rsid w:val="001252D3"/>
    <w:rsid w:val="001258DB"/>
    <w:rsid w:val="00127690"/>
    <w:rsid w:val="001277F5"/>
    <w:rsid w:val="00127A7F"/>
    <w:rsid w:val="001307BD"/>
    <w:rsid w:val="00130950"/>
    <w:rsid w:val="00130E23"/>
    <w:rsid w:val="00131802"/>
    <w:rsid w:val="001321FF"/>
    <w:rsid w:val="0013259D"/>
    <w:rsid w:val="00132B6D"/>
    <w:rsid w:val="00132FFD"/>
    <w:rsid w:val="00133EA9"/>
    <w:rsid w:val="00134002"/>
    <w:rsid w:val="0013417B"/>
    <w:rsid w:val="001347D8"/>
    <w:rsid w:val="001352B1"/>
    <w:rsid w:val="001356AE"/>
    <w:rsid w:val="00135BE6"/>
    <w:rsid w:val="00135C74"/>
    <w:rsid w:val="001365AA"/>
    <w:rsid w:val="00136876"/>
    <w:rsid w:val="00137437"/>
    <w:rsid w:val="001378B9"/>
    <w:rsid w:val="0014022C"/>
    <w:rsid w:val="00142118"/>
    <w:rsid w:val="001422EF"/>
    <w:rsid w:val="00142617"/>
    <w:rsid w:val="001429BD"/>
    <w:rsid w:val="001430DE"/>
    <w:rsid w:val="00143953"/>
    <w:rsid w:val="00143D6B"/>
    <w:rsid w:val="00144029"/>
    <w:rsid w:val="00144C5F"/>
    <w:rsid w:val="0014689B"/>
    <w:rsid w:val="0014790C"/>
    <w:rsid w:val="0015051D"/>
    <w:rsid w:val="00150730"/>
    <w:rsid w:val="00150DD4"/>
    <w:rsid w:val="001511AB"/>
    <w:rsid w:val="00151C01"/>
    <w:rsid w:val="00152998"/>
    <w:rsid w:val="00152BA1"/>
    <w:rsid w:val="00152CB6"/>
    <w:rsid w:val="00152EA2"/>
    <w:rsid w:val="001533B5"/>
    <w:rsid w:val="00153527"/>
    <w:rsid w:val="00153697"/>
    <w:rsid w:val="00153A20"/>
    <w:rsid w:val="00156F2C"/>
    <w:rsid w:val="00156F90"/>
    <w:rsid w:val="00157BC6"/>
    <w:rsid w:val="001603FE"/>
    <w:rsid w:val="0016070D"/>
    <w:rsid w:val="001609F8"/>
    <w:rsid w:val="001621D7"/>
    <w:rsid w:val="00162A9C"/>
    <w:rsid w:val="00162AA3"/>
    <w:rsid w:val="00164DE3"/>
    <w:rsid w:val="00165CFC"/>
    <w:rsid w:val="00165ECB"/>
    <w:rsid w:val="00166611"/>
    <w:rsid w:val="001668C4"/>
    <w:rsid w:val="00166E0A"/>
    <w:rsid w:val="00170AEB"/>
    <w:rsid w:val="00170FEA"/>
    <w:rsid w:val="00171090"/>
    <w:rsid w:val="00171656"/>
    <w:rsid w:val="001716B7"/>
    <w:rsid w:val="00172FE5"/>
    <w:rsid w:val="001733CD"/>
    <w:rsid w:val="00173417"/>
    <w:rsid w:val="00173FC3"/>
    <w:rsid w:val="001743FC"/>
    <w:rsid w:val="00175A92"/>
    <w:rsid w:val="0017644F"/>
    <w:rsid w:val="00176F81"/>
    <w:rsid w:val="00177464"/>
    <w:rsid w:val="0017759A"/>
    <w:rsid w:val="00177888"/>
    <w:rsid w:val="00180657"/>
    <w:rsid w:val="0018075D"/>
    <w:rsid w:val="00180995"/>
    <w:rsid w:val="0018124D"/>
    <w:rsid w:val="00181786"/>
    <w:rsid w:val="001819AD"/>
    <w:rsid w:val="00182BEC"/>
    <w:rsid w:val="00184282"/>
    <w:rsid w:val="0018467E"/>
    <w:rsid w:val="00184BAD"/>
    <w:rsid w:val="00184EFB"/>
    <w:rsid w:val="0018506D"/>
    <w:rsid w:val="00185313"/>
    <w:rsid w:val="00186940"/>
    <w:rsid w:val="001873A3"/>
    <w:rsid w:val="00187D3E"/>
    <w:rsid w:val="00187F8C"/>
    <w:rsid w:val="00190041"/>
    <w:rsid w:val="001904AB"/>
    <w:rsid w:val="00190A81"/>
    <w:rsid w:val="001918E5"/>
    <w:rsid w:val="00191E4A"/>
    <w:rsid w:val="00192845"/>
    <w:rsid w:val="00192A08"/>
    <w:rsid w:val="00192A88"/>
    <w:rsid w:val="00192DC5"/>
    <w:rsid w:val="00193209"/>
    <w:rsid w:val="00193485"/>
    <w:rsid w:val="00195168"/>
    <w:rsid w:val="00195331"/>
    <w:rsid w:val="00196E7C"/>
    <w:rsid w:val="00196F1E"/>
    <w:rsid w:val="00196F9C"/>
    <w:rsid w:val="00197A7A"/>
    <w:rsid w:val="001A0BC6"/>
    <w:rsid w:val="001A11ED"/>
    <w:rsid w:val="001A1975"/>
    <w:rsid w:val="001A222E"/>
    <w:rsid w:val="001A3061"/>
    <w:rsid w:val="001A379F"/>
    <w:rsid w:val="001A3A39"/>
    <w:rsid w:val="001A3BDB"/>
    <w:rsid w:val="001A4464"/>
    <w:rsid w:val="001A4E3E"/>
    <w:rsid w:val="001A54AE"/>
    <w:rsid w:val="001A5860"/>
    <w:rsid w:val="001A6296"/>
    <w:rsid w:val="001A7021"/>
    <w:rsid w:val="001A754B"/>
    <w:rsid w:val="001A7E4B"/>
    <w:rsid w:val="001B0477"/>
    <w:rsid w:val="001B1806"/>
    <w:rsid w:val="001B23AE"/>
    <w:rsid w:val="001B28A7"/>
    <w:rsid w:val="001B2CFC"/>
    <w:rsid w:val="001B2EC1"/>
    <w:rsid w:val="001B345A"/>
    <w:rsid w:val="001B365E"/>
    <w:rsid w:val="001B3B0F"/>
    <w:rsid w:val="001B4015"/>
    <w:rsid w:val="001B51CF"/>
    <w:rsid w:val="001B56A9"/>
    <w:rsid w:val="001B69B3"/>
    <w:rsid w:val="001B7397"/>
    <w:rsid w:val="001B74E0"/>
    <w:rsid w:val="001B794D"/>
    <w:rsid w:val="001C0219"/>
    <w:rsid w:val="001C08C9"/>
    <w:rsid w:val="001C0B9F"/>
    <w:rsid w:val="001C1567"/>
    <w:rsid w:val="001C19B2"/>
    <w:rsid w:val="001C1A07"/>
    <w:rsid w:val="001C1F34"/>
    <w:rsid w:val="001C22D7"/>
    <w:rsid w:val="001C240A"/>
    <w:rsid w:val="001C27C5"/>
    <w:rsid w:val="001C34CD"/>
    <w:rsid w:val="001C3EB7"/>
    <w:rsid w:val="001C3F39"/>
    <w:rsid w:val="001C4079"/>
    <w:rsid w:val="001C4399"/>
    <w:rsid w:val="001C4B7D"/>
    <w:rsid w:val="001C51A2"/>
    <w:rsid w:val="001C58E5"/>
    <w:rsid w:val="001C5BAA"/>
    <w:rsid w:val="001C6253"/>
    <w:rsid w:val="001C6F69"/>
    <w:rsid w:val="001C7CAB"/>
    <w:rsid w:val="001C7F33"/>
    <w:rsid w:val="001D1E8C"/>
    <w:rsid w:val="001D1FB9"/>
    <w:rsid w:val="001D2A1A"/>
    <w:rsid w:val="001D3A1F"/>
    <w:rsid w:val="001D4EF6"/>
    <w:rsid w:val="001D5624"/>
    <w:rsid w:val="001D67E6"/>
    <w:rsid w:val="001D6A49"/>
    <w:rsid w:val="001D6F37"/>
    <w:rsid w:val="001D759A"/>
    <w:rsid w:val="001D7E52"/>
    <w:rsid w:val="001E3306"/>
    <w:rsid w:val="001E3A7C"/>
    <w:rsid w:val="001E4204"/>
    <w:rsid w:val="001E42F9"/>
    <w:rsid w:val="001E4E5A"/>
    <w:rsid w:val="001E52B1"/>
    <w:rsid w:val="001E5DC3"/>
    <w:rsid w:val="001E6183"/>
    <w:rsid w:val="001E6CF5"/>
    <w:rsid w:val="001E74E9"/>
    <w:rsid w:val="001F0190"/>
    <w:rsid w:val="001F03A3"/>
    <w:rsid w:val="001F059C"/>
    <w:rsid w:val="001F08FF"/>
    <w:rsid w:val="001F0BE6"/>
    <w:rsid w:val="001F106D"/>
    <w:rsid w:val="001F2034"/>
    <w:rsid w:val="001F20ED"/>
    <w:rsid w:val="001F25DA"/>
    <w:rsid w:val="001F2765"/>
    <w:rsid w:val="001F2C9F"/>
    <w:rsid w:val="001F3001"/>
    <w:rsid w:val="001F3036"/>
    <w:rsid w:val="001F35E2"/>
    <w:rsid w:val="001F41D8"/>
    <w:rsid w:val="001F43C1"/>
    <w:rsid w:val="001F5109"/>
    <w:rsid w:val="001F576F"/>
    <w:rsid w:val="001F5DF3"/>
    <w:rsid w:val="001F6263"/>
    <w:rsid w:val="001F7568"/>
    <w:rsid w:val="001F7AFE"/>
    <w:rsid w:val="001F7FF9"/>
    <w:rsid w:val="00200A09"/>
    <w:rsid w:val="00201518"/>
    <w:rsid w:val="00201D55"/>
    <w:rsid w:val="00202083"/>
    <w:rsid w:val="0020279C"/>
    <w:rsid w:val="00202BEC"/>
    <w:rsid w:val="002036D7"/>
    <w:rsid w:val="002038FB"/>
    <w:rsid w:val="0020391E"/>
    <w:rsid w:val="00203D1A"/>
    <w:rsid w:val="00205780"/>
    <w:rsid w:val="002067F5"/>
    <w:rsid w:val="00206C02"/>
    <w:rsid w:val="00210325"/>
    <w:rsid w:val="002105F8"/>
    <w:rsid w:val="0021090C"/>
    <w:rsid w:val="002109C8"/>
    <w:rsid w:val="00210CE1"/>
    <w:rsid w:val="00211B3C"/>
    <w:rsid w:val="00211B90"/>
    <w:rsid w:val="002136F2"/>
    <w:rsid w:val="00214D54"/>
    <w:rsid w:val="0021524A"/>
    <w:rsid w:val="0021560F"/>
    <w:rsid w:val="002157D5"/>
    <w:rsid w:val="00215D24"/>
    <w:rsid w:val="00215F2B"/>
    <w:rsid w:val="00217191"/>
    <w:rsid w:val="002176A5"/>
    <w:rsid w:val="00217AD3"/>
    <w:rsid w:val="00217B4F"/>
    <w:rsid w:val="00217D1A"/>
    <w:rsid w:val="00220087"/>
    <w:rsid w:val="00221201"/>
    <w:rsid w:val="00221B06"/>
    <w:rsid w:val="00221C07"/>
    <w:rsid w:val="002220E6"/>
    <w:rsid w:val="002222D1"/>
    <w:rsid w:val="00222764"/>
    <w:rsid w:val="002230B1"/>
    <w:rsid w:val="002233C3"/>
    <w:rsid w:val="0022434C"/>
    <w:rsid w:val="00224937"/>
    <w:rsid w:val="002250E3"/>
    <w:rsid w:val="00225158"/>
    <w:rsid w:val="002264D0"/>
    <w:rsid w:val="002268DA"/>
    <w:rsid w:val="00226ED6"/>
    <w:rsid w:val="002275E3"/>
    <w:rsid w:val="00227A49"/>
    <w:rsid w:val="0023121A"/>
    <w:rsid w:val="002312FE"/>
    <w:rsid w:val="0023140C"/>
    <w:rsid w:val="00231629"/>
    <w:rsid w:val="00231BE8"/>
    <w:rsid w:val="00231FC0"/>
    <w:rsid w:val="00232321"/>
    <w:rsid w:val="00232C62"/>
    <w:rsid w:val="00232FC2"/>
    <w:rsid w:val="00233616"/>
    <w:rsid w:val="00233FDE"/>
    <w:rsid w:val="00234FE7"/>
    <w:rsid w:val="002355C5"/>
    <w:rsid w:val="00235D3E"/>
    <w:rsid w:val="00235E8C"/>
    <w:rsid w:val="002364F2"/>
    <w:rsid w:val="00236A8A"/>
    <w:rsid w:val="00237674"/>
    <w:rsid w:val="00237A2F"/>
    <w:rsid w:val="00237BD8"/>
    <w:rsid w:val="00240B0D"/>
    <w:rsid w:val="0024151D"/>
    <w:rsid w:val="00241931"/>
    <w:rsid w:val="00241BD4"/>
    <w:rsid w:val="00241D5F"/>
    <w:rsid w:val="00241FD2"/>
    <w:rsid w:val="00242299"/>
    <w:rsid w:val="002424EB"/>
    <w:rsid w:val="00242CC7"/>
    <w:rsid w:val="00242E96"/>
    <w:rsid w:val="0024304D"/>
    <w:rsid w:val="00243E76"/>
    <w:rsid w:val="00244722"/>
    <w:rsid w:val="00244969"/>
    <w:rsid w:val="002449EA"/>
    <w:rsid w:val="00244A57"/>
    <w:rsid w:val="00246F67"/>
    <w:rsid w:val="0024733E"/>
    <w:rsid w:val="00247E50"/>
    <w:rsid w:val="00250314"/>
    <w:rsid w:val="00250521"/>
    <w:rsid w:val="00250777"/>
    <w:rsid w:val="0025116B"/>
    <w:rsid w:val="00251D3E"/>
    <w:rsid w:val="00252648"/>
    <w:rsid w:val="00252B26"/>
    <w:rsid w:val="002533A7"/>
    <w:rsid w:val="00253990"/>
    <w:rsid w:val="00254306"/>
    <w:rsid w:val="0025488E"/>
    <w:rsid w:val="00255386"/>
    <w:rsid w:val="00255705"/>
    <w:rsid w:val="00255CFF"/>
    <w:rsid w:val="0025605E"/>
    <w:rsid w:val="00257E4D"/>
    <w:rsid w:val="00260D1D"/>
    <w:rsid w:val="00261373"/>
    <w:rsid w:val="00261DFF"/>
    <w:rsid w:val="00262E7E"/>
    <w:rsid w:val="002633FD"/>
    <w:rsid w:val="002634E8"/>
    <w:rsid w:val="00263FAD"/>
    <w:rsid w:val="002644FF"/>
    <w:rsid w:val="002652C7"/>
    <w:rsid w:val="00266AE5"/>
    <w:rsid w:val="00266B42"/>
    <w:rsid w:val="00266C8D"/>
    <w:rsid w:val="00267965"/>
    <w:rsid w:val="00267AA4"/>
    <w:rsid w:val="00270152"/>
    <w:rsid w:val="00270750"/>
    <w:rsid w:val="00270FB9"/>
    <w:rsid w:val="002718E2"/>
    <w:rsid w:val="00271D59"/>
    <w:rsid w:val="0027220F"/>
    <w:rsid w:val="0027259D"/>
    <w:rsid w:val="0027295A"/>
    <w:rsid w:val="0027296C"/>
    <w:rsid w:val="00272B03"/>
    <w:rsid w:val="00272F96"/>
    <w:rsid w:val="00272FC3"/>
    <w:rsid w:val="002735F5"/>
    <w:rsid w:val="00273ACE"/>
    <w:rsid w:val="00274F05"/>
    <w:rsid w:val="00275A6A"/>
    <w:rsid w:val="00276178"/>
    <w:rsid w:val="00276567"/>
    <w:rsid w:val="0027695C"/>
    <w:rsid w:val="00276A96"/>
    <w:rsid w:val="00277641"/>
    <w:rsid w:val="00277BC2"/>
    <w:rsid w:val="00277E5E"/>
    <w:rsid w:val="0028054F"/>
    <w:rsid w:val="00280C24"/>
    <w:rsid w:val="00280EEA"/>
    <w:rsid w:val="00281261"/>
    <w:rsid w:val="0028184E"/>
    <w:rsid w:val="0028194B"/>
    <w:rsid w:val="002821D3"/>
    <w:rsid w:val="00283598"/>
    <w:rsid w:val="00283686"/>
    <w:rsid w:val="002838B1"/>
    <w:rsid w:val="00284155"/>
    <w:rsid w:val="00285E36"/>
    <w:rsid w:val="00285F14"/>
    <w:rsid w:val="00286171"/>
    <w:rsid w:val="0028633A"/>
    <w:rsid w:val="00286886"/>
    <w:rsid w:val="002869C5"/>
    <w:rsid w:val="0028709A"/>
    <w:rsid w:val="002870B8"/>
    <w:rsid w:val="0028736B"/>
    <w:rsid w:val="00287830"/>
    <w:rsid w:val="00287B3D"/>
    <w:rsid w:val="00290593"/>
    <w:rsid w:val="00290717"/>
    <w:rsid w:val="0029098F"/>
    <w:rsid w:val="00290F31"/>
    <w:rsid w:val="0029161A"/>
    <w:rsid w:val="00292D0E"/>
    <w:rsid w:val="0029321B"/>
    <w:rsid w:val="00293562"/>
    <w:rsid w:val="00294BEF"/>
    <w:rsid w:val="0029520C"/>
    <w:rsid w:val="002953F0"/>
    <w:rsid w:val="002958A6"/>
    <w:rsid w:val="0029599D"/>
    <w:rsid w:val="00295E08"/>
    <w:rsid w:val="00295FB5"/>
    <w:rsid w:val="0029612C"/>
    <w:rsid w:val="002966F3"/>
    <w:rsid w:val="0029700D"/>
    <w:rsid w:val="00297978"/>
    <w:rsid w:val="002A042A"/>
    <w:rsid w:val="002A05CB"/>
    <w:rsid w:val="002A0DD0"/>
    <w:rsid w:val="002A1C15"/>
    <w:rsid w:val="002A1DD2"/>
    <w:rsid w:val="002A1E60"/>
    <w:rsid w:val="002A27A1"/>
    <w:rsid w:val="002A2E41"/>
    <w:rsid w:val="002A3213"/>
    <w:rsid w:val="002A3BB1"/>
    <w:rsid w:val="002A4252"/>
    <w:rsid w:val="002A4361"/>
    <w:rsid w:val="002A53AC"/>
    <w:rsid w:val="002A5AC9"/>
    <w:rsid w:val="002A5F19"/>
    <w:rsid w:val="002A653E"/>
    <w:rsid w:val="002A67C0"/>
    <w:rsid w:val="002A69FC"/>
    <w:rsid w:val="002A6D88"/>
    <w:rsid w:val="002A7F11"/>
    <w:rsid w:val="002B0426"/>
    <w:rsid w:val="002B07D3"/>
    <w:rsid w:val="002B0DFF"/>
    <w:rsid w:val="002B1034"/>
    <w:rsid w:val="002B124E"/>
    <w:rsid w:val="002B182A"/>
    <w:rsid w:val="002B1E00"/>
    <w:rsid w:val="002B1E19"/>
    <w:rsid w:val="002B2F80"/>
    <w:rsid w:val="002B3235"/>
    <w:rsid w:val="002B3423"/>
    <w:rsid w:val="002B390A"/>
    <w:rsid w:val="002B3ABB"/>
    <w:rsid w:val="002B4120"/>
    <w:rsid w:val="002B4EE9"/>
    <w:rsid w:val="002B5655"/>
    <w:rsid w:val="002B57E8"/>
    <w:rsid w:val="002B5A93"/>
    <w:rsid w:val="002B62FD"/>
    <w:rsid w:val="002B6EC8"/>
    <w:rsid w:val="002B777E"/>
    <w:rsid w:val="002B77F0"/>
    <w:rsid w:val="002B7961"/>
    <w:rsid w:val="002C0AF9"/>
    <w:rsid w:val="002C1BC9"/>
    <w:rsid w:val="002C1CF0"/>
    <w:rsid w:val="002C1D8F"/>
    <w:rsid w:val="002C25E7"/>
    <w:rsid w:val="002C2E3E"/>
    <w:rsid w:val="002C3509"/>
    <w:rsid w:val="002C3E03"/>
    <w:rsid w:val="002C426B"/>
    <w:rsid w:val="002C452C"/>
    <w:rsid w:val="002C4557"/>
    <w:rsid w:val="002C4994"/>
    <w:rsid w:val="002C4CBB"/>
    <w:rsid w:val="002C4FB2"/>
    <w:rsid w:val="002C6B9D"/>
    <w:rsid w:val="002C6BC6"/>
    <w:rsid w:val="002C723A"/>
    <w:rsid w:val="002C7D37"/>
    <w:rsid w:val="002C7D62"/>
    <w:rsid w:val="002D038E"/>
    <w:rsid w:val="002D1C9C"/>
    <w:rsid w:val="002D212C"/>
    <w:rsid w:val="002D230B"/>
    <w:rsid w:val="002D2647"/>
    <w:rsid w:val="002D322C"/>
    <w:rsid w:val="002D3741"/>
    <w:rsid w:val="002D39D9"/>
    <w:rsid w:val="002D39F2"/>
    <w:rsid w:val="002D3E5D"/>
    <w:rsid w:val="002D4BD8"/>
    <w:rsid w:val="002D50BE"/>
    <w:rsid w:val="002D556D"/>
    <w:rsid w:val="002D5FC4"/>
    <w:rsid w:val="002D60DC"/>
    <w:rsid w:val="002D65E4"/>
    <w:rsid w:val="002D6973"/>
    <w:rsid w:val="002D6C19"/>
    <w:rsid w:val="002D7375"/>
    <w:rsid w:val="002D7FF1"/>
    <w:rsid w:val="002E0B9C"/>
    <w:rsid w:val="002E0D1F"/>
    <w:rsid w:val="002E131A"/>
    <w:rsid w:val="002E2998"/>
    <w:rsid w:val="002E33A5"/>
    <w:rsid w:val="002E3553"/>
    <w:rsid w:val="002E3EE4"/>
    <w:rsid w:val="002E48F8"/>
    <w:rsid w:val="002E5585"/>
    <w:rsid w:val="002E6210"/>
    <w:rsid w:val="002E68FA"/>
    <w:rsid w:val="002E6B1B"/>
    <w:rsid w:val="002E6CEC"/>
    <w:rsid w:val="002E6E59"/>
    <w:rsid w:val="002E761D"/>
    <w:rsid w:val="002E7C5A"/>
    <w:rsid w:val="002F0DA3"/>
    <w:rsid w:val="002F14FB"/>
    <w:rsid w:val="002F15E3"/>
    <w:rsid w:val="002F1A19"/>
    <w:rsid w:val="002F29A2"/>
    <w:rsid w:val="002F2D23"/>
    <w:rsid w:val="002F3C29"/>
    <w:rsid w:val="002F42D3"/>
    <w:rsid w:val="002F4712"/>
    <w:rsid w:val="002F5C02"/>
    <w:rsid w:val="002F7123"/>
    <w:rsid w:val="00300644"/>
    <w:rsid w:val="00300E90"/>
    <w:rsid w:val="00301270"/>
    <w:rsid w:val="0030354E"/>
    <w:rsid w:val="00303566"/>
    <w:rsid w:val="00303B6C"/>
    <w:rsid w:val="00303E33"/>
    <w:rsid w:val="00303EA1"/>
    <w:rsid w:val="00304091"/>
    <w:rsid w:val="00304685"/>
    <w:rsid w:val="00304C10"/>
    <w:rsid w:val="00305113"/>
    <w:rsid w:val="0030556A"/>
    <w:rsid w:val="003057F2"/>
    <w:rsid w:val="0030687D"/>
    <w:rsid w:val="003069BF"/>
    <w:rsid w:val="00306C3E"/>
    <w:rsid w:val="003074B6"/>
    <w:rsid w:val="00307DF7"/>
    <w:rsid w:val="003102F2"/>
    <w:rsid w:val="0031059E"/>
    <w:rsid w:val="0031079F"/>
    <w:rsid w:val="00310E27"/>
    <w:rsid w:val="003116F5"/>
    <w:rsid w:val="003121AF"/>
    <w:rsid w:val="00312598"/>
    <w:rsid w:val="003127C5"/>
    <w:rsid w:val="003129A7"/>
    <w:rsid w:val="00313E38"/>
    <w:rsid w:val="0031610C"/>
    <w:rsid w:val="003162C5"/>
    <w:rsid w:val="003177E9"/>
    <w:rsid w:val="00320A7C"/>
    <w:rsid w:val="00320B19"/>
    <w:rsid w:val="00320E7A"/>
    <w:rsid w:val="00320FA8"/>
    <w:rsid w:val="003218CF"/>
    <w:rsid w:val="00321ADF"/>
    <w:rsid w:val="00321B4B"/>
    <w:rsid w:val="003221CF"/>
    <w:rsid w:val="00322DDD"/>
    <w:rsid w:val="0032393F"/>
    <w:rsid w:val="00323AB9"/>
    <w:rsid w:val="0032442B"/>
    <w:rsid w:val="003247DE"/>
    <w:rsid w:val="0032536C"/>
    <w:rsid w:val="00325917"/>
    <w:rsid w:val="003262DF"/>
    <w:rsid w:val="0032693D"/>
    <w:rsid w:val="00326980"/>
    <w:rsid w:val="00326B83"/>
    <w:rsid w:val="00326D7B"/>
    <w:rsid w:val="00326F20"/>
    <w:rsid w:val="0032700D"/>
    <w:rsid w:val="00327CD1"/>
    <w:rsid w:val="00327ED7"/>
    <w:rsid w:val="00327F4D"/>
    <w:rsid w:val="00331722"/>
    <w:rsid w:val="00331CE4"/>
    <w:rsid w:val="003322D9"/>
    <w:rsid w:val="00332BF4"/>
    <w:rsid w:val="00333C0A"/>
    <w:rsid w:val="00333CD1"/>
    <w:rsid w:val="003345F1"/>
    <w:rsid w:val="00334652"/>
    <w:rsid w:val="00334660"/>
    <w:rsid w:val="00334717"/>
    <w:rsid w:val="00334725"/>
    <w:rsid w:val="00334D1C"/>
    <w:rsid w:val="00335D96"/>
    <w:rsid w:val="003361F2"/>
    <w:rsid w:val="00336342"/>
    <w:rsid w:val="00336740"/>
    <w:rsid w:val="00336DDE"/>
    <w:rsid w:val="003379FA"/>
    <w:rsid w:val="00340493"/>
    <w:rsid w:val="00340993"/>
    <w:rsid w:val="00340CD6"/>
    <w:rsid w:val="00341B77"/>
    <w:rsid w:val="00342980"/>
    <w:rsid w:val="00342DD0"/>
    <w:rsid w:val="0034310A"/>
    <w:rsid w:val="003434C9"/>
    <w:rsid w:val="00343777"/>
    <w:rsid w:val="003439ED"/>
    <w:rsid w:val="003442CA"/>
    <w:rsid w:val="003448AC"/>
    <w:rsid w:val="0034494B"/>
    <w:rsid w:val="00346370"/>
    <w:rsid w:val="0034657F"/>
    <w:rsid w:val="003476E4"/>
    <w:rsid w:val="003502BD"/>
    <w:rsid w:val="003502BE"/>
    <w:rsid w:val="003505B1"/>
    <w:rsid w:val="003507AD"/>
    <w:rsid w:val="00350CFB"/>
    <w:rsid w:val="00351007"/>
    <w:rsid w:val="00351071"/>
    <w:rsid w:val="0035170D"/>
    <w:rsid w:val="003520FE"/>
    <w:rsid w:val="0035245B"/>
    <w:rsid w:val="00352605"/>
    <w:rsid w:val="0035283A"/>
    <w:rsid w:val="003528CE"/>
    <w:rsid w:val="003529CF"/>
    <w:rsid w:val="00352A49"/>
    <w:rsid w:val="00352CF9"/>
    <w:rsid w:val="00353154"/>
    <w:rsid w:val="0035316C"/>
    <w:rsid w:val="00354453"/>
    <w:rsid w:val="00354D93"/>
    <w:rsid w:val="0035522B"/>
    <w:rsid w:val="003556B3"/>
    <w:rsid w:val="003569FF"/>
    <w:rsid w:val="00356EBB"/>
    <w:rsid w:val="00357F62"/>
    <w:rsid w:val="00360677"/>
    <w:rsid w:val="00360E04"/>
    <w:rsid w:val="003614DF"/>
    <w:rsid w:val="0036239D"/>
    <w:rsid w:val="00363F03"/>
    <w:rsid w:val="003641A9"/>
    <w:rsid w:val="00364E9F"/>
    <w:rsid w:val="00365C05"/>
    <w:rsid w:val="00367885"/>
    <w:rsid w:val="00367BB5"/>
    <w:rsid w:val="00367CF7"/>
    <w:rsid w:val="00370863"/>
    <w:rsid w:val="00370A18"/>
    <w:rsid w:val="00371078"/>
    <w:rsid w:val="003715FD"/>
    <w:rsid w:val="00371B38"/>
    <w:rsid w:val="003720D5"/>
    <w:rsid w:val="003722E6"/>
    <w:rsid w:val="003739D0"/>
    <w:rsid w:val="00375DC6"/>
    <w:rsid w:val="003761B3"/>
    <w:rsid w:val="00376621"/>
    <w:rsid w:val="00377658"/>
    <w:rsid w:val="00377FFD"/>
    <w:rsid w:val="003804DF"/>
    <w:rsid w:val="003810BE"/>
    <w:rsid w:val="00381158"/>
    <w:rsid w:val="00381248"/>
    <w:rsid w:val="00381452"/>
    <w:rsid w:val="00381505"/>
    <w:rsid w:val="00381C80"/>
    <w:rsid w:val="00382A42"/>
    <w:rsid w:val="00382C57"/>
    <w:rsid w:val="00382EFE"/>
    <w:rsid w:val="003833AB"/>
    <w:rsid w:val="003845BD"/>
    <w:rsid w:val="0038490C"/>
    <w:rsid w:val="00385059"/>
    <w:rsid w:val="0038539C"/>
    <w:rsid w:val="003863D2"/>
    <w:rsid w:val="003868A8"/>
    <w:rsid w:val="00387BA8"/>
    <w:rsid w:val="00387C9D"/>
    <w:rsid w:val="003900BC"/>
    <w:rsid w:val="003903E8"/>
    <w:rsid w:val="00390404"/>
    <w:rsid w:val="003904C1"/>
    <w:rsid w:val="00390867"/>
    <w:rsid w:val="0039170E"/>
    <w:rsid w:val="00391864"/>
    <w:rsid w:val="00391E52"/>
    <w:rsid w:val="0039213B"/>
    <w:rsid w:val="0039279E"/>
    <w:rsid w:val="00392AE0"/>
    <w:rsid w:val="00392C3F"/>
    <w:rsid w:val="00393628"/>
    <w:rsid w:val="00393F7E"/>
    <w:rsid w:val="0039448D"/>
    <w:rsid w:val="00394B96"/>
    <w:rsid w:val="00394DBD"/>
    <w:rsid w:val="00394F66"/>
    <w:rsid w:val="003950C0"/>
    <w:rsid w:val="00396A22"/>
    <w:rsid w:val="00396AA1"/>
    <w:rsid w:val="00396C04"/>
    <w:rsid w:val="00396E40"/>
    <w:rsid w:val="00396F98"/>
    <w:rsid w:val="00397070"/>
    <w:rsid w:val="003974C9"/>
    <w:rsid w:val="0039773D"/>
    <w:rsid w:val="003978B5"/>
    <w:rsid w:val="003A0AC1"/>
    <w:rsid w:val="003A0FA1"/>
    <w:rsid w:val="003A1273"/>
    <w:rsid w:val="003A139E"/>
    <w:rsid w:val="003A13BE"/>
    <w:rsid w:val="003A13F2"/>
    <w:rsid w:val="003A19F4"/>
    <w:rsid w:val="003A2692"/>
    <w:rsid w:val="003A42E0"/>
    <w:rsid w:val="003A4617"/>
    <w:rsid w:val="003A507F"/>
    <w:rsid w:val="003A51B6"/>
    <w:rsid w:val="003A5A2E"/>
    <w:rsid w:val="003A5A91"/>
    <w:rsid w:val="003A5D7E"/>
    <w:rsid w:val="003A600C"/>
    <w:rsid w:val="003A6FBD"/>
    <w:rsid w:val="003B03B9"/>
    <w:rsid w:val="003B0DCC"/>
    <w:rsid w:val="003B0EAE"/>
    <w:rsid w:val="003B103B"/>
    <w:rsid w:val="003B108D"/>
    <w:rsid w:val="003B169E"/>
    <w:rsid w:val="003B1749"/>
    <w:rsid w:val="003B20B7"/>
    <w:rsid w:val="003B4499"/>
    <w:rsid w:val="003B4542"/>
    <w:rsid w:val="003B4B54"/>
    <w:rsid w:val="003B4EB4"/>
    <w:rsid w:val="003B6B57"/>
    <w:rsid w:val="003B6D6C"/>
    <w:rsid w:val="003B71FE"/>
    <w:rsid w:val="003B793C"/>
    <w:rsid w:val="003C0B1E"/>
    <w:rsid w:val="003C1155"/>
    <w:rsid w:val="003C17B8"/>
    <w:rsid w:val="003C2CAC"/>
    <w:rsid w:val="003C302C"/>
    <w:rsid w:val="003C35CE"/>
    <w:rsid w:val="003C38E4"/>
    <w:rsid w:val="003C3BBB"/>
    <w:rsid w:val="003C3F69"/>
    <w:rsid w:val="003C4E30"/>
    <w:rsid w:val="003C54DA"/>
    <w:rsid w:val="003C555A"/>
    <w:rsid w:val="003C5960"/>
    <w:rsid w:val="003C6769"/>
    <w:rsid w:val="003C6990"/>
    <w:rsid w:val="003C6C36"/>
    <w:rsid w:val="003C7320"/>
    <w:rsid w:val="003C75DD"/>
    <w:rsid w:val="003D11FA"/>
    <w:rsid w:val="003D1334"/>
    <w:rsid w:val="003D2169"/>
    <w:rsid w:val="003D2835"/>
    <w:rsid w:val="003D2BF6"/>
    <w:rsid w:val="003D2F1C"/>
    <w:rsid w:val="003D3244"/>
    <w:rsid w:val="003D3CA4"/>
    <w:rsid w:val="003D3D63"/>
    <w:rsid w:val="003D4241"/>
    <w:rsid w:val="003D4497"/>
    <w:rsid w:val="003D470A"/>
    <w:rsid w:val="003D4BCB"/>
    <w:rsid w:val="003D6242"/>
    <w:rsid w:val="003D6728"/>
    <w:rsid w:val="003D6806"/>
    <w:rsid w:val="003D6DC7"/>
    <w:rsid w:val="003D6E1E"/>
    <w:rsid w:val="003D720A"/>
    <w:rsid w:val="003D7BB5"/>
    <w:rsid w:val="003D7ED7"/>
    <w:rsid w:val="003E0325"/>
    <w:rsid w:val="003E1C0C"/>
    <w:rsid w:val="003E38CB"/>
    <w:rsid w:val="003E4136"/>
    <w:rsid w:val="003E453B"/>
    <w:rsid w:val="003E46F9"/>
    <w:rsid w:val="003E481C"/>
    <w:rsid w:val="003E4A1E"/>
    <w:rsid w:val="003E4C5C"/>
    <w:rsid w:val="003E4D2B"/>
    <w:rsid w:val="003E4FC6"/>
    <w:rsid w:val="003E5265"/>
    <w:rsid w:val="003E570C"/>
    <w:rsid w:val="003E5C27"/>
    <w:rsid w:val="003E6329"/>
    <w:rsid w:val="003E721D"/>
    <w:rsid w:val="003E73BD"/>
    <w:rsid w:val="003E7E8D"/>
    <w:rsid w:val="003F0029"/>
    <w:rsid w:val="003F023F"/>
    <w:rsid w:val="003F0390"/>
    <w:rsid w:val="003F040A"/>
    <w:rsid w:val="003F0563"/>
    <w:rsid w:val="003F0BDA"/>
    <w:rsid w:val="003F1360"/>
    <w:rsid w:val="003F13CF"/>
    <w:rsid w:val="003F1B2A"/>
    <w:rsid w:val="003F1D5B"/>
    <w:rsid w:val="003F21AC"/>
    <w:rsid w:val="003F2831"/>
    <w:rsid w:val="003F3450"/>
    <w:rsid w:val="003F3BD0"/>
    <w:rsid w:val="003F3E29"/>
    <w:rsid w:val="003F40C4"/>
    <w:rsid w:val="003F45CC"/>
    <w:rsid w:val="003F5BA6"/>
    <w:rsid w:val="003F5BD1"/>
    <w:rsid w:val="003F5DA8"/>
    <w:rsid w:val="003F5E9B"/>
    <w:rsid w:val="003F6408"/>
    <w:rsid w:val="003F6521"/>
    <w:rsid w:val="003F6C24"/>
    <w:rsid w:val="003F6FAF"/>
    <w:rsid w:val="003F75FA"/>
    <w:rsid w:val="003F7D4F"/>
    <w:rsid w:val="004000CB"/>
    <w:rsid w:val="00401063"/>
    <w:rsid w:val="00401C42"/>
    <w:rsid w:val="00401D92"/>
    <w:rsid w:val="004023B8"/>
    <w:rsid w:val="00402486"/>
    <w:rsid w:val="00402723"/>
    <w:rsid w:val="00402854"/>
    <w:rsid w:val="00402EC8"/>
    <w:rsid w:val="00403A3B"/>
    <w:rsid w:val="004049CB"/>
    <w:rsid w:val="00405E42"/>
    <w:rsid w:val="00405FE6"/>
    <w:rsid w:val="0040692D"/>
    <w:rsid w:val="00406EC9"/>
    <w:rsid w:val="00407691"/>
    <w:rsid w:val="00407F60"/>
    <w:rsid w:val="00411BB9"/>
    <w:rsid w:val="00412587"/>
    <w:rsid w:val="004127CB"/>
    <w:rsid w:val="00413159"/>
    <w:rsid w:val="00413442"/>
    <w:rsid w:val="00413816"/>
    <w:rsid w:val="0041488B"/>
    <w:rsid w:val="00414DF1"/>
    <w:rsid w:val="00416083"/>
    <w:rsid w:val="0041647D"/>
    <w:rsid w:val="00416B3B"/>
    <w:rsid w:val="00416F1F"/>
    <w:rsid w:val="00417644"/>
    <w:rsid w:val="00417A36"/>
    <w:rsid w:val="00417E94"/>
    <w:rsid w:val="00417F65"/>
    <w:rsid w:val="004203E7"/>
    <w:rsid w:val="004205D8"/>
    <w:rsid w:val="004207DA"/>
    <w:rsid w:val="00421CC4"/>
    <w:rsid w:val="00421DFB"/>
    <w:rsid w:val="00422027"/>
    <w:rsid w:val="00422568"/>
    <w:rsid w:val="00422808"/>
    <w:rsid w:val="00422986"/>
    <w:rsid w:val="00422BCC"/>
    <w:rsid w:val="004234F2"/>
    <w:rsid w:val="00423611"/>
    <w:rsid w:val="00423BDF"/>
    <w:rsid w:val="00423CCA"/>
    <w:rsid w:val="00423F11"/>
    <w:rsid w:val="00424DE1"/>
    <w:rsid w:val="00425D1E"/>
    <w:rsid w:val="0042687F"/>
    <w:rsid w:val="00426B41"/>
    <w:rsid w:val="00426CA9"/>
    <w:rsid w:val="004274D5"/>
    <w:rsid w:val="004278FC"/>
    <w:rsid w:val="00427B67"/>
    <w:rsid w:val="00430035"/>
    <w:rsid w:val="00430573"/>
    <w:rsid w:val="00431451"/>
    <w:rsid w:val="00431DE8"/>
    <w:rsid w:val="00432A12"/>
    <w:rsid w:val="00433927"/>
    <w:rsid w:val="00433D9A"/>
    <w:rsid w:val="004358D5"/>
    <w:rsid w:val="00435BCD"/>
    <w:rsid w:val="00435D82"/>
    <w:rsid w:val="004361FA"/>
    <w:rsid w:val="0043673F"/>
    <w:rsid w:val="004373FF"/>
    <w:rsid w:val="00440A57"/>
    <w:rsid w:val="00440F24"/>
    <w:rsid w:val="00441177"/>
    <w:rsid w:val="00441C61"/>
    <w:rsid w:val="00441CD3"/>
    <w:rsid w:val="00441D7F"/>
    <w:rsid w:val="00441DA1"/>
    <w:rsid w:val="00441F4F"/>
    <w:rsid w:val="004422E4"/>
    <w:rsid w:val="004424EF"/>
    <w:rsid w:val="00442B1C"/>
    <w:rsid w:val="004430B0"/>
    <w:rsid w:val="0044310B"/>
    <w:rsid w:val="00443511"/>
    <w:rsid w:val="00443B8D"/>
    <w:rsid w:val="00444439"/>
    <w:rsid w:val="0044529C"/>
    <w:rsid w:val="00446C5B"/>
    <w:rsid w:val="00446CF7"/>
    <w:rsid w:val="00446D7D"/>
    <w:rsid w:val="004479A4"/>
    <w:rsid w:val="00450A9C"/>
    <w:rsid w:val="00451292"/>
    <w:rsid w:val="00451799"/>
    <w:rsid w:val="00451FAF"/>
    <w:rsid w:val="00452615"/>
    <w:rsid w:val="0045282A"/>
    <w:rsid w:val="00452927"/>
    <w:rsid w:val="00452A1A"/>
    <w:rsid w:val="004532C6"/>
    <w:rsid w:val="004534A1"/>
    <w:rsid w:val="00453A25"/>
    <w:rsid w:val="00454162"/>
    <w:rsid w:val="00454786"/>
    <w:rsid w:val="00454DCF"/>
    <w:rsid w:val="00454E73"/>
    <w:rsid w:val="00454FAD"/>
    <w:rsid w:val="00455EEB"/>
    <w:rsid w:val="00456A96"/>
    <w:rsid w:val="00456F09"/>
    <w:rsid w:val="00457297"/>
    <w:rsid w:val="00457B75"/>
    <w:rsid w:val="004602C2"/>
    <w:rsid w:val="004629D4"/>
    <w:rsid w:val="00462FD6"/>
    <w:rsid w:val="0046350A"/>
    <w:rsid w:val="00463EF1"/>
    <w:rsid w:val="00464273"/>
    <w:rsid w:val="0046455A"/>
    <w:rsid w:val="00464A93"/>
    <w:rsid w:val="00465494"/>
    <w:rsid w:val="004655D9"/>
    <w:rsid w:val="0046572F"/>
    <w:rsid w:val="00466201"/>
    <w:rsid w:val="00466623"/>
    <w:rsid w:val="00466B43"/>
    <w:rsid w:val="00466CA1"/>
    <w:rsid w:val="00467D0B"/>
    <w:rsid w:val="0047062E"/>
    <w:rsid w:val="0047064B"/>
    <w:rsid w:val="00471169"/>
    <w:rsid w:val="00471E36"/>
    <w:rsid w:val="004729BC"/>
    <w:rsid w:val="004737AB"/>
    <w:rsid w:val="00473BDD"/>
    <w:rsid w:val="00474596"/>
    <w:rsid w:val="004747DF"/>
    <w:rsid w:val="00474C75"/>
    <w:rsid w:val="00475109"/>
    <w:rsid w:val="004755FF"/>
    <w:rsid w:val="00476F24"/>
    <w:rsid w:val="00477262"/>
    <w:rsid w:val="004775EA"/>
    <w:rsid w:val="00477B33"/>
    <w:rsid w:val="0048073B"/>
    <w:rsid w:val="00480D3C"/>
    <w:rsid w:val="0048136D"/>
    <w:rsid w:val="0048195A"/>
    <w:rsid w:val="00481D03"/>
    <w:rsid w:val="004827C2"/>
    <w:rsid w:val="00482EBC"/>
    <w:rsid w:val="004834B2"/>
    <w:rsid w:val="00484470"/>
    <w:rsid w:val="00484E47"/>
    <w:rsid w:val="0048592E"/>
    <w:rsid w:val="004862B9"/>
    <w:rsid w:val="00486BB0"/>
    <w:rsid w:val="00486C09"/>
    <w:rsid w:val="00487522"/>
    <w:rsid w:val="0048757E"/>
    <w:rsid w:val="00487607"/>
    <w:rsid w:val="00487BF8"/>
    <w:rsid w:val="00487E21"/>
    <w:rsid w:val="00487E2F"/>
    <w:rsid w:val="00487F92"/>
    <w:rsid w:val="00491C32"/>
    <w:rsid w:val="00492648"/>
    <w:rsid w:val="00492ACB"/>
    <w:rsid w:val="00493BB2"/>
    <w:rsid w:val="00493CEC"/>
    <w:rsid w:val="00493D32"/>
    <w:rsid w:val="0049429A"/>
    <w:rsid w:val="00494954"/>
    <w:rsid w:val="00494C54"/>
    <w:rsid w:val="00496E26"/>
    <w:rsid w:val="00497858"/>
    <w:rsid w:val="004978FC"/>
    <w:rsid w:val="00497A5B"/>
    <w:rsid w:val="004A0E40"/>
    <w:rsid w:val="004A0F13"/>
    <w:rsid w:val="004A16E6"/>
    <w:rsid w:val="004A2025"/>
    <w:rsid w:val="004A396B"/>
    <w:rsid w:val="004A3AFA"/>
    <w:rsid w:val="004A3E72"/>
    <w:rsid w:val="004A42FF"/>
    <w:rsid w:val="004A5154"/>
    <w:rsid w:val="004A5644"/>
    <w:rsid w:val="004A58AD"/>
    <w:rsid w:val="004A5F05"/>
    <w:rsid w:val="004A72CF"/>
    <w:rsid w:val="004A777C"/>
    <w:rsid w:val="004B021D"/>
    <w:rsid w:val="004B056E"/>
    <w:rsid w:val="004B0A0F"/>
    <w:rsid w:val="004B0C4D"/>
    <w:rsid w:val="004B0C58"/>
    <w:rsid w:val="004B0F9F"/>
    <w:rsid w:val="004B113F"/>
    <w:rsid w:val="004B1F96"/>
    <w:rsid w:val="004B205E"/>
    <w:rsid w:val="004B3973"/>
    <w:rsid w:val="004B3EF9"/>
    <w:rsid w:val="004B467A"/>
    <w:rsid w:val="004B65CA"/>
    <w:rsid w:val="004B68D5"/>
    <w:rsid w:val="004B71CE"/>
    <w:rsid w:val="004C02CC"/>
    <w:rsid w:val="004C1CA6"/>
    <w:rsid w:val="004C1F44"/>
    <w:rsid w:val="004C2442"/>
    <w:rsid w:val="004C27B0"/>
    <w:rsid w:val="004C31F1"/>
    <w:rsid w:val="004C3238"/>
    <w:rsid w:val="004C3378"/>
    <w:rsid w:val="004C3A60"/>
    <w:rsid w:val="004C42F4"/>
    <w:rsid w:val="004C4392"/>
    <w:rsid w:val="004C464C"/>
    <w:rsid w:val="004C4BA6"/>
    <w:rsid w:val="004C6766"/>
    <w:rsid w:val="004C775D"/>
    <w:rsid w:val="004C7C26"/>
    <w:rsid w:val="004C7C46"/>
    <w:rsid w:val="004D0078"/>
    <w:rsid w:val="004D035D"/>
    <w:rsid w:val="004D0972"/>
    <w:rsid w:val="004D12E2"/>
    <w:rsid w:val="004D1692"/>
    <w:rsid w:val="004D1D63"/>
    <w:rsid w:val="004D2E94"/>
    <w:rsid w:val="004D2FA8"/>
    <w:rsid w:val="004D3637"/>
    <w:rsid w:val="004D3788"/>
    <w:rsid w:val="004D471A"/>
    <w:rsid w:val="004D50AE"/>
    <w:rsid w:val="004D58BD"/>
    <w:rsid w:val="004D5E97"/>
    <w:rsid w:val="004D61CE"/>
    <w:rsid w:val="004D64A1"/>
    <w:rsid w:val="004D6523"/>
    <w:rsid w:val="004D67C1"/>
    <w:rsid w:val="004D694F"/>
    <w:rsid w:val="004D6A72"/>
    <w:rsid w:val="004D780F"/>
    <w:rsid w:val="004E03D8"/>
    <w:rsid w:val="004E098D"/>
    <w:rsid w:val="004E1B6F"/>
    <w:rsid w:val="004E1BFE"/>
    <w:rsid w:val="004E315D"/>
    <w:rsid w:val="004E33FE"/>
    <w:rsid w:val="004E35EA"/>
    <w:rsid w:val="004E3845"/>
    <w:rsid w:val="004E4DAD"/>
    <w:rsid w:val="004E519D"/>
    <w:rsid w:val="004E54DE"/>
    <w:rsid w:val="004E6198"/>
    <w:rsid w:val="004E7D68"/>
    <w:rsid w:val="004E7D6A"/>
    <w:rsid w:val="004F0718"/>
    <w:rsid w:val="004F0812"/>
    <w:rsid w:val="004F0AC0"/>
    <w:rsid w:val="004F0CD1"/>
    <w:rsid w:val="004F0CF6"/>
    <w:rsid w:val="004F0E58"/>
    <w:rsid w:val="004F0EA9"/>
    <w:rsid w:val="004F102C"/>
    <w:rsid w:val="004F1FFE"/>
    <w:rsid w:val="004F2060"/>
    <w:rsid w:val="004F2516"/>
    <w:rsid w:val="004F2D9B"/>
    <w:rsid w:val="004F376F"/>
    <w:rsid w:val="004F3E40"/>
    <w:rsid w:val="004F4A3E"/>
    <w:rsid w:val="004F4CF7"/>
    <w:rsid w:val="004F4ED7"/>
    <w:rsid w:val="004F54D5"/>
    <w:rsid w:val="004F64BB"/>
    <w:rsid w:val="004F75BE"/>
    <w:rsid w:val="004F7B16"/>
    <w:rsid w:val="00500CB5"/>
    <w:rsid w:val="00500E37"/>
    <w:rsid w:val="00500FA0"/>
    <w:rsid w:val="005020AE"/>
    <w:rsid w:val="00503941"/>
    <w:rsid w:val="0050434F"/>
    <w:rsid w:val="0050464A"/>
    <w:rsid w:val="00504C58"/>
    <w:rsid w:val="00505015"/>
    <w:rsid w:val="005054F4"/>
    <w:rsid w:val="00505518"/>
    <w:rsid w:val="0050561A"/>
    <w:rsid w:val="005059D5"/>
    <w:rsid w:val="005061BE"/>
    <w:rsid w:val="00506418"/>
    <w:rsid w:val="0050651D"/>
    <w:rsid w:val="005067E3"/>
    <w:rsid w:val="00506F99"/>
    <w:rsid w:val="005070F0"/>
    <w:rsid w:val="005070FD"/>
    <w:rsid w:val="005079B2"/>
    <w:rsid w:val="005079B4"/>
    <w:rsid w:val="00507B28"/>
    <w:rsid w:val="00507C9B"/>
    <w:rsid w:val="00507E30"/>
    <w:rsid w:val="005100CC"/>
    <w:rsid w:val="00510900"/>
    <w:rsid w:val="00510C0A"/>
    <w:rsid w:val="00510D8E"/>
    <w:rsid w:val="00511182"/>
    <w:rsid w:val="00511538"/>
    <w:rsid w:val="00512F60"/>
    <w:rsid w:val="0051340A"/>
    <w:rsid w:val="0051379E"/>
    <w:rsid w:val="005138EF"/>
    <w:rsid w:val="00513D28"/>
    <w:rsid w:val="00514972"/>
    <w:rsid w:val="00515375"/>
    <w:rsid w:val="00515919"/>
    <w:rsid w:val="005159A2"/>
    <w:rsid w:val="00515A4C"/>
    <w:rsid w:val="00516191"/>
    <w:rsid w:val="0052199A"/>
    <w:rsid w:val="00521B3B"/>
    <w:rsid w:val="0052240C"/>
    <w:rsid w:val="005227A7"/>
    <w:rsid w:val="0052304D"/>
    <w:rsid w:val="00523459"/>
    <w:rsid w:val="00524018"/>
    <w:rsid w:val="00524F1F"/>
    <w:rsid w:val="00525546"/>
    <w:rsid w:val="00525829"/>
    <w:rsid w:val="00525B52"/>
    <w:rsid w:val="00526A5E"/>
    <w:rsid w:val="00526D16"/>
    <w:rsid w:val="00526FF2"/>
    <w:rsid w:val="00527115"/>
    <w:rsid w:val="00527E85"/>
    <w:rsid w:val="00530299"/>
    <w:rsid w:val="00530787"/>
    <w:rsid w:val="00530A60"/>
    <w:rsid w:val="005313FD"/>
    <w:rsid w:val="005318B8"/>
    <w:rsid w:val="00531BBD"/>
    <w:rsid w:val="00531BE0"/>
    <w:rsid w:val="0053209E"/>
    <w:rsid w:val="005320A7"/>
    <w:rsid w:val="005325B9"/>
    <w:rsid w:val="00533857"/>
    <w:rsid w:val="00533CA6"/>
    <w:rsid w:val="00533DCD"/>
    <w:rsid w:val="00534214"/>
    <w:rsid w:val="00534AF3"/>
    <w:rsid w:val="00536193"/>
    <w:rsid w:val="0053663D"/>
    <w:rsid w:val="00536D9B"/>
    <w:rsid w:val="00536DA9"/>
    <w:rsid w:val="005371A1"/>
    <w:rsid w:val="0053766C"/>
    <w:rsid w:val="005377D6"/>
    <w:rsid w:val="00537BBD"/>
    <w:rsid w:val="00537CBE"/>
    <w:rsid w:val="00540485"/>
    <w:rsid w:val="005406B0"/>
    <w:rsid w:val="00540CA6"/>
    <w:rsid w:val="0054197D"/>
    <w:rsid w:val="00541BE0"/>
    <w:rsid w:val="005420C7"/>
    <w:rsid w:val="00542687"/>
    <w:rsid w:val="005426FF"/>
    <w:rsid w:val="0054287F"/>
    <w:rsid w:val="005432C1"/>
    <w:rsid w:val="00543B00"/>
    <w:rsid w:val="00543C80"/>
    <w:rsid w:val="00543D92"/>
    <w:rsid w:val="00543F55"/>
    <w:rsid w:val="00545011"/>
    <w:rsid w:val="0054504C"/>
    <w:rsid w:val="00545735"/>
    <w:rsid w:val="00545C99"/>
    <w:rsid w:val="005465A6"/>
    <w:rsid w:val="00546C1C"/>
    <w:rsid w:val="00546CEA"/>
    <w:rsid w:val="00546DD5"/>
    <w:rsid w:val="005470F9"/>
    <w:rsid w:val="005478B5"/>
    <w:rsid w:val="00547974"/>
    <w:rsid w:val="0055011F"/>
    <w:rsid w:val="005523F1"/>
    <w:rsid w:val="00553B37"/>
    <w:rsid w:val="00554717"/>
    <w:rsid w:val="00554FFA"/>
    <w:rsid w:val="0055652B"/>
    <w:rsid w:val="00556869"/>
    <w:rsid w:val="00556E07"/>
    <w:rsid w:val="00556FE3"/>
    <w:rsid w:val="0055724A"/>
    <w:rsid w:val="0055751F"/>
    <w:rsid w:val="00557DF1"/>
    <w:rsid w:val="00560074"/>
    <w:rsid w:val="005605C5"/>
    <w:rsid w:val="00562BE2"/>
    <w:rsid w:val="005636B3"/>
    <w:rsid w:val="005636C3"/>
    <w:rsid w:val="005641E9"/>
    <w:rsid w:val="0056439D"/>
    <w:rsid w:val="005643F1"/>
    <w:rsid w:val="0056452D"/>
    <w:rsid w:val="005645F7"/>
    <w:rsid w:val="0056515B"/>
    <w:rsid w:val="005654F1"/>
    <w:rsid w:val="00565C35"/>
    <w:rsid w:val="005660D0"/>
    <w:rsid w:val="005662ED"/>
    <w:rsid w:val="00566A26"/>
    <w:rsid w:val="00566F34"/>
    <w:rsid w:val="00567820"/>
    <w:rsid w:val="00570989"/>
    <w:rsid w:val="00570CFB"/>
    <w:rsid w:val="00570E9C"/>
    <w:rsid w:val="005718C1"/>
    <w:rsid w:val="005720CC"/>
    <w:rsid w:val="00572313"/>
    <w:rsid w:val="005726B3"/>
    <w:rsid w:val="00572721"/>
    <w:rsid w:val="00572FD3"/>
    <w:rsid w:val="005732BC"/>
    <w:rsid w:val="00574191"/>
    <w:rsid w:val="00574E3E"/>
    <w:rsid w:val="005753CC"/>
    <w:rsid w:val="005758B3"/>
    <w:rsid w:val="00575A7D"/>
    <w:rsid w:val="00577BC0"/>
    <w:rsid w:val="00577E45"/>
    <w:rsid w:val="005801CD"/>
    <w:rsid w:val="00580B8A"/>
    <w:rsid w:val="00580DDF"/>
    <w:rsid w:val="005816F7"/>
    <w:rsid w:val="005818A8"/>
    <w:rsid w:val="00581A9C"/>
    <w:rsid w:val="00581CA7"/>
    <w:rsid w:val="00581F2A"/>
    <w:rsid w:val="005828D1"/>
    <w:rsid w:val="005829A0"/>
    <w:rsid w:val="00582AD9"/>
    <w:rsid w:val="005835ED"/>
    <w:rsid w:val="00583707"/>
    <w:rsid w:val="0058382D"/>
    <w:rsid w:val="0058439B"/>
    <w:rsid w:val="00584AB3"/>
    <w:rsid w:val="00585411"/>
    <w:rsid w:val="00585876"/>
    <w:rsid w:val="005866CB"/>
    <w:rsid w:val="005867C1"/>
    <w:rsid w:val="00586E5B"/>
    <w:rsid w:val="005871F3"/>
    <w:rsid w:val="00590F67"/>
    <w:rsid w:val="005910EE"/>
    <w:rsid w:val="00591966"/>
    <w:rsid w:val="00591E50"/>
    <w:rsid w:val="00592F2A"/>
    <w:rsid w:val="005938F8"/>
    <w:rsid w:val="00594389"/>
    <w:rsid w:val="0059459B"/>
    <w:rsid w:val="005949B3"/>
    <w:rsid w:val="00594FB0"/>
    <w:rsid w:val="005953D1"/>
    <w:rsid w:val="00595771"/>
    <w:rsid w:val="005967B4"/>
    <w:rsid w:val="00597F04"/>
    <w:rsid w:val="00597F2C"/>
    <w:rsid w:val="005A046A"/>
    <w:rsid w:val="005A1DCC"/>
    <w:rsid w:val="005A276F"/>
    <w:rsid w:val="005A2867"/>
    <w:rsid w:val="005A3619"/>
    <w:rsid w:val="005A39F0"/>
    <w:rsid w:val="005A39F3"/>
    <w:rsid w:val="005A3C89"/>
    <w:rsid w:val="005A4016"/>
    <w:rsid w:val="005A45A1"/>
    <w:rsid w:val="005A4BD0"/>
    <w:rsid w:val="005A55A4"/>
    <w:rsid w:val="005A5752"/>
    <w:rsid w:val="005A5980"/>
    <w:rsid w:val="005A5E45"/>
    <w:rsid w:val="005A643A"/>
    <w:rsid w:val="005A680E"/>
    <w:rsid w:val="005A717F"/>
    <w:rsid w:val="005A7618"/>
    <w:rsid w:val="005A76AB"/>
    <w:rsid w:val="005B1757"/>
    <w:rsid w:val="005B190C"/>
    <w:rsid w:val="005B2523"/>
    <w:rsid w:val="005B2651"/>
    <w:rsid w:val="005B2789"/>
    <w:rsid w:val="005B2B0C"/>
    <w:rsid w:val="005B2E5E"/>
    <w:rsid w:val="005B2F6E"/>
    <w:rsid w:val="005B2FF3"/>
    <w:rsid w:val="005B3D64"/>
    <w:rsid w:val="005B3FBD"/>
    <w:rsid w:val="005B4A53"/>
    <w:rsid w:val="005B4A85"/>
    <w:rsid w:val="005B587F"/>
    <w:rsid w:val="005B594F"/>
    <w:rsid w:val="005B61EE"/>
    <w:rsid w:val="005B7074"/>
    <w:rsid w:val="005B7253"/>
    <w:rsid w:val="005B75DF"/>
    <w:rsid w:val="005C01E6"/>
    <w:rsid w:val="005C0FE2"/>
    <w:rsid w:val="005C1426"/>
    <w:rsid w:val="005C1652"/>
    <w:rsid w:val="005C1B67"/>
    <w:rsid w:val="005C1D06"/>
    <w:rsid w:val="005C3AF6"/>
    <w:rsid w:val="005C3EF6"/>
    <w:rsid w:val="005C480B"/>
    <w:rsid w:val="005C5547"/>
    <w:rsid w:val="005C57D0"/>
    <w:rsid w:val="005C6CD8"/>
    <w:rsid w:val="005C7E0E"/>
    <w:rsid w:val="005D0A27"/>
    <w:rsid w:val="005D0C24"/>
    <w:rsid w:val="005D3561"/>
    <w:rsid w:val="005D39E3"/>
    <w:rsid w:val="005D3A09"/>
    <w:rsid w:val="005D459D"/>
    <w:rsid w:val="005D49BE"/>
    <w:rsid w:val="005D4B18"/>
    <w:rsid w:val="005D672A"/>
    <w:rsid w:val="005D6B6B"/>
    <w:rsid w:val="005D6E25"/>
    <w:rsid w:val="005D73D7"/>
    <w:rsid w:val="005D768C"/>
    <w:rsid w:val="005D774B"/>
    <w:rsid w:val="005D7A59"/>
    <w:rsid w:val="005E1AE5"/>
    <w:rsid w:val="005E227F"/>
    <w:rsid w:val="005E2324"/>
    <w:rsid w:val="005E2955"/>
    <w:rsid w:val="005E29EF"/>
    <w:rsid w:val="005E2CBE"/>
    <w:rsid w:val="005E2CFD"/>
    <w:rsid w:val="005E3154"/>
    <w:rsid w:val="005E5562"/>
    <w:rsid w:val="005E5AC9"/>
    <w:rsid w:val="005E63FB"/>
    <w:rsid w:val="005E64B5"/>
    <w:rsid w:val="005E6B93"/>
    <w:rsid w:val="005F003C"/>
    <w:rsid w:val="005F09B2"/>
    <w:rsid w:val="005F0ACA"/>
    <w:rsid w:val="005F0CD7"/>
    <w:rsid w:val="005F125E"/>
    <w:rsid w:val="005F1286"/>
    <w:rsid w:val="005F1739"/>
    <w:rsid w:val="005F1F4B"/>
    <w:rsid w:val="005F1FC5"/>
    <w:rsid w:val="005F28A4"/>
    <w:rsid w:val="005F2AB8"/>
    <w:rsid w:val="005F3847"/>
    <w:rsid w:val="005F46A2"/>
    <w:rsid w:val="005F5076"/>
    <w:rsid w:val="005F5914"/>
    <w:rsid w:val="005F5F1A"/>
    <w:rsid w:val="005F5FC5"/>
    <w:rsid w:val="005F6206"/>
    <w:rsid w:val="0060019D"/>
    <w:rsid w:val="0060131F"/>
    <w:rsid w:val="0060164F"/>
    <w:rsid w:val="006016B7"/>
    <w:rsid w:val="00601B57"/>
    <w:rsid w:val="00601D62"/>
    <w:rsid w:val="006024D1"/>
    <w:rsid w:val="0060400B"/>
    <w:rsid w:val="0060472A"/>
    <w:rsid w:val="006053F7"/>
    <w:rsid w:val="0060630D"/>
    <w:rsid w:val="006070CE"/>
    <w:rsid w:val="0060735B"/>
    <w:rsid w:val="0060743C"/>
    <w:rsid w:val="00607CF0"/>
    <w:rsid w:val="0061070C"/>
    <w:rsid w:val="00610888"/>
    <w:rsid w:val="00610F62"/>
    <w:rsid w:val="00611157"/>
    <w:rsid w:val="00612474"/>
    <w:rsid w:val="006126F7"/>
    <w:rsid w:val="00612A84"/>
    <w:rsid w:val="00613161"/>
    <w:rsid w:val="006142BC"/>
    <w:rsid w:val="00614C0B"/>
    <w:rsid w:val="00614F1D"/>
    <w:rsid w:val="00615DFE"/>
    <w:rsid w:val="00616074"/>
    <w:rsid w:val="00616B60"/>
    <w:rsid w:val="0061749A"/>
    <w:rsid w:val="006177B0"/>
    <w:rsid w:val="00620622"/>
    <w:rsid w:val="006206F2"/>
    <w:rsid w:val="00621054"/>
    <w:rsid w:val="00621154"/>
    <w:rsid w:val="00622741"/>
    <w:rsid w:val="006228DF"/>
    <w:rsid w:val="00622B7C"/>
    <w:rsid w:val="00622F06"/>
    <w:rsid w:val="0062349C"/>
    <w:rsid w:val="0062389D"/>
    <w:rsid w:val="00623B14"/>
    <w:rsid w:val="00624B91"/>
    <w:rsid w:val="00624E47"/>
    <w:rsid w:val="0062547B"/>
    <w:rsid w:val="00625CA0"/>
    <w:rsid w:val="006260C8"/>
    <w:rsid w:val="00630CC0"/>
    <w:rsid w:val="00630FE4"/>
    <w:rsid w:val="0063179D"/>
    <w:rsid w:val="00632246"/>
    <w:rsid w:val="006327E6"/>
    <w:rsid w:val="00632B56"/>
    <w:rsid w:val="00633F41"/>
    <w:rsid w:val="00635109"/>
    <w:rsid w:val="00635670"/>
    <w:rsid w:val="0063569B"/>
    <w:rsid w:val="00635B03"/>
    <w:rsid w:val="00635C85"/>
    <w:rsid w:val="00636002"/>
    <w:rsid w:val="00636837"/>
    <w:rsid w:val="00637188"/>
    <w:rsid w:val="00637B4D"/>
    <w:rsid w:val="00637BAC"/>
    <w:rsid w:val="00640006"/>
    <w:rsid w:val="006400A8"/>
    <w:rsid w:val="00640101"/>
    <w:rsid w:val="00640C3F"/>
    <w:rsid w:val="00641978"/>
    <w:rsid w:val="006426A2"/>
    <w:rsid w:val="00642B2A"/>
    <w:rsid w:val="00642DA5"/>
    <w:rsid w:val="0064321F"/>
    <w:rsid w:val="00643C7C"/>
    <w:rsid w:val="00644547"/>
    <w:rsid w:val="00644C7F"/>
    <w:rsid w:val="00646520"/>
    <w:rsid w:val="00646C6F"/>
    <w:rsid w:val="00646EFC"/>
    <w:rsid w:val="0064728A"/>
    <w:rsid w:val="006477CA"/>
    <w:rsid w:val="00647995"/>
    <w:rsid w:val="00647FC5"/>
    <w:rsid w:val="00650176"/>
    <w:rsid w:val="006504AC"/>
    <w:rsid w:val="00651336"/>
    <w:rsid w:val="006513EC"/>
    <w:rsid w:val="006520F7"/>
    <w:rsid w:val="00652369"/>
    <w:rsid w:val="00652386"/>
    <w:rsid w:val="0065242C"/>
    <w:rsid w:val="00652AB3"/>
    <w:rsid w:val="006530D2"/>
    <w:rsid w:val="0065371D"/>
    <w:rsid w:val="006540E7"/>
    <w:rsid w:val="006542F8"/>
    <w:rsid w:val="006543CB"/>
    <w:rsid w:val="0065454D"/>
    <w:rsid w:val="00654556"/>
    <w:rsid w:val="00654918"/>
    <w:rsid w:val="00655090"/>
    <w:rsid w:val="006559FC"/>
    <w:rsid w:val="006562B4"/>
    <w:rsid w:val="00656460"/>
    <w:rsid w:val="006566D7"/>
    <w:rsid w:val="00656955"/>
    <w:rsid w:val="00656F2D"/>
    <w:rsid w:val="00660F6E"/>
    <w:rsid w:val="006617DA"/>
    <w:rsid w:val="00661DB7"/>
    <w:rsid w:val="00662710"/>
    <w:rsid w:val="00662C95"/>
    <w:rsid w:val="00662D5D"/>
    <w:rsid w:val="00663761"/>
    <w:rsid w:val="00663A69"/>
    <w:rsid w:val="00664708"/>
    <w:rsid w:val="00664955"/>
    <w:rsid w:val="00664CF7"/>
    <w:rsid w:val="006656B4"/>
    <w:rsid w:val="006669C5"/>
    <w:rsid w:val="00666A26"/>
    <w:rsid w:val="00667505"/>
    <w:rsid w:val="0066756D"/>
    <w:rsid w:val="00667981"/>
    <w:rsid w:val="00667ECB"/>
    <w:rsid w:val="006700DD"/>
    <w:rsid w:val="00670590"/>
    <w:rsid w:val="006717D6"/>
    <w:rsid w:val="006724C8"/>
    <w:rsid w:val="0067347B"/>
    <w:rsid w:val="00673C27"/>
    <w:rsid w:val="00674BFD"/>
    <w:rsid w:val="00675B6A"/>
    <w:rsid w:val="006765D7"/>
    <w:rsid w:val="00676700"/>
    <w:rsid w:val="00677302"/>
    <w:rsid w:val="00677303"/>
    <w:rsid w:val="00680000"/>
    <w:rsid w:val="0068024B"/>
    <w:rsid w:val="006805F6"/>
    <w:rsid w:val="00680890"/>
    <w:rsid w:val="00681F34"/>
    <w:rsid w:val="006825F3"/>
    <w:rsid w:val="00682708"/>
    <w:rsid w:val="00682835"/>
    <w:rsid w:val="00683AFF"/>
    <w:rsid w:val="0068443F"/>
    <w:rsid w:val="00684615"/>
    <w:rsid w:val="00684B1E"/>
    <w:rsid w:val="006854B5"/>
    <w:rsid w:val="00685B6B"/>
    <w:rsid w:val="00685F66"/>
    <w:rsid w:val="00686252"/>
    <w:rsid w:val="006865CB"/>
    <w:rsid w:val="00687364"/>
    <w:rsid w:val="00690B09"/>
    <w:rsid w:val="00691067"/>
    <w:rsid w:val="00691912"/>
    <w:rsid w:val="00691B47"/>
    <w:rsid w:val="00692307"/>
    <w:rsid w:val="006929F8"/>
    <w:rsid w:val="00692E5E"/>
    <w:rsid w:val="0069334A"/>
    <w:rsid w:val="0069336E"/>
    <w:rsid w:val="00693F09"/>
    <w:rsid w:val="00694693"/>
    <w:rsid w:val="006946CD"/>
    <w:rsid w:val="00694B00"/>
    <w:rsid w:val="00695A7E"/>
    <w:rsid w:val="00695DD3"/>
    <w:rsid w:val="00696F3D"/>
    <w:rsid w:val="0069727A"/>
    <w:rsid w:val="006975B0"/>
    <w:rsid w:val="00697969"/>
    <w:rsid w:val="006A02BE"/>
    <w:rsid w:val="006A107B"/>
    <w:rsid w:val="006A1A56"/>
    <w:rsid w:val="006A1CF0"/>
    <w:rsid w:val="006A2434"/>
    <w:rsid w:val="006A26A9"/>
    <w:rsid w:val="006A27B6"/>
    <w:rsid w:val="006A2B0E"/>
    <w:rsid w:val="006A3310"/>
    <w:rsid w:val="006A4006"/>
    <w:rsid w:val="006A419F"/>
    <w:rsid w:val="006A43B8"/>
    <w:rsid w:val="006A4FFD"/>
    <w:rsid w:val="006A50C3"/>
    <w:rsid w:val="006A51E2"/>
    <w:rsid w:val="006A6748"/>
    <w:rsid w:val="006A6C3F"/>
    <w:rsid w:val="006A77D5"/>
    <w:rsid w:val="006B021A"/>
    <w:rsid w:val="006B02DF"/>
    <w:rsid w:val="006B0C02"/>
    <w:rsid w:val="006B1071"/>
    <w:rsid w:val="006B2010"/>
    <w:rsid w:val="006B2053"/>
    <w:rsid w:val="006B20A5"/>
    <w:rsid w:val="006B3161"/>
    <w:rsid w:val="006B337C"/>
    <w:rsid w:val="006B360C"/>
    <w:rsid w:val="006B3EBD"/>
    <w:rsid w:val="006B3F5C"/>
    <w:rsid w:val="006B44FD"/>
    <w:rsid w:val="006B5078"/>
    <w:rsid w:val="006B599A"/>
    <w:rsid w:val="006B5B84"/>
    <w:rsid w:val="006B5EDD"/>
    <w:rsid w:val="006B6AA2"/>
    <w:rsid w:val="006B7815"/>
    <w:rsid w:val="006B7A42"/>
    <w:rsid w:val="006B7B97"/>
    <w:rsid w:val="006C0C67"/>
    <w:rsid w:val="006C0DD6"/>
    <w:rsid w:val="006C1845"/>
    <w:rsid w:val="006C19B0"/>
    <w:rsid w:val="006C1D0E"/>
    <w:rsid w:val="006C2520"/>
    <w:rsid w:val="006C25FF"/>
    <w:rsid w:val="006C319D"/>
    <w:rsid w:val="006C34DF"/>
    <w:rsid w:val="006C3F6C"/>
    <w:rsid w:val="006C426E"/>
    <w:rsid w:val="006C42EF"/>
    <w:rsid w:val="006C4994"/>
    <w:rsid w:val="006C4D45"/>
    <w:rsid w:val="006C510B"/>
    <w:rsid w:val="006C5180"/>
    <w:rsid w:val="006C5221"/>
    <w:rsid w:val="006C5B08"/>
    <w:rsid w:val="006C5F63"/>
    <w:rsid w:val="006C5F65"/>
    <w:rsid w:val="006C608B"/>
    <w:rsid w:val="006C6357"/>
    <w:rsid w:val="006C6662"/>
    <w:rsid w:val="006C6D21"/>
    <w:rsid w:val="006C6DEC"/>
    <w:rsid w:val="006C6E92"/>
    <w:rsid w:val="006C75C8"/>
    <w:rsid w:val="006C7B39"/>
    <w:rsid w:val="006C7E67"/>
    <w:rsid w:val="006D011A"/>
    <w:rsid w:val="006D06E1"/>
    <w:rsid w:val="006D07E9"/>
    <w:rsid w:val="006D0E5E"/>
    <w:rsid w:val="006D130E"/>
    <w:rsid w:val="006D1D70"/>
    <w:rsid w:val="006D20C6"/>
    <w:rsid w:val="006D23D8"/>
    <w:rsid w:val="006D25D8"/>
    <w:rsid w:val="006D2DEF"/>
    <w:rsid w:val="006D3959"/>
    <w:rsid w:val="006D4941"/>
    <w:rsid w:val="006D5554"/>
    <w:rsid w:val="006D571A"/>
    <w:rsid w:val="006D58F6"/>
    <w:rsid w:val="006D5DCA"/>
    <w:rsid w:val="006D607D"/>
    <w:rsid w:val="006D63C7"/>
    <w:rsid w:val="006D7CF4"/>
    <w:rsid w:val="006E015C"/>
    <w:rsid w:val="006E08B1"/>
    <w:rsid w:val="006E0B82"/>
    <w:rsid w:val="006E0C04"/>
    <w:rsid w:val="006E0F42"/>
    <w:rsid w:val="006E182D"/>
    <w:rsid w:val="006E18C9"/>
    <w:rsid w:val="006E3203"/>
    <w:rsid w:val="006E3213"/>
    <w:rsid w:val="006E4E92"/>
    <w:rsid w:val="006E51C9"/>
    <w:rsid w:val="006E53AD"/>
    <w:rsid w:val="006E5F9D"/>
    <w:rsid w:val="006E7239"/>
    <w:rsid w:val="006E7496"/>
    <w:rsid w:val="006E7C0B"/>
    <w:rsid w:val="006E7E4D"/>
    <w:rsid w:val="006F04F0"/>
    <w:rsid w:val="006F0D48"/>
    <w:rsid w:val="006F1125"/>
    <w:rsid w:val="006F158A"/>
    <w:rsid w:val="006F158D"/>
    <w:rsid w:val="006F197F"/>
    <w:rsid w:val="006F1CA4"/>
    <w:rsid w:val="006F1D75"/>
    <w:rsid w:val="006F1E26"/>
    <w:rsid w:val="006F1F78"/>
    <w:rsid w:val="006F1FF0"/>
    <w:rsid w:val="006F3493"/>
    <w:rsid w:val="006F3BA3"/>
    <w:rsid w:val="006F424D"/>
    <w:rsid w:val="006F4837"/>
    <w:rsid w:val="006F4BAC"/>
    <w:rsid w:val="006F4BCD"/>
    <w:rsid w:val="006F4BF1"/>
    <w:rsid w:val="006F5977"/>
    <w:rsid w:val="006F59B6"/>
    <w:rsid w:val="006F5E67"/>
    <w:rsid w:val="006F60D3"/>
    <w:rsid w:val="006F6161"/>
    <w:rsid w:val="006F6A27"/>
    <w:rsid w:val="006F6F39"/>
    <w:rsid w:val="007001F5"/>
    <w:rsid w:val="0070063C"/>
    <w:rsid w:val="007017E7"/>
    <w:rsid w:val="0070181E"/>
    <w:rsid w:val="00701FCB"/>
    <w:rsid w:val="0070211F"/>
    <w:rsid w:val="00702496"/>
    <w:rsid w:val="00702852"/>
    <w:rsid w:val="0070371C"/>
    <w:rsid w:val="00703B75"/>
    <w:rsid w:val="00704671"/>
    <w:rsid w:val="00704B38"/>
    <w:rsid w:val="007054AD"/>
    <w:rsid w:val="00705CD7"/>
    <w:rsid w:val="00706950"/>
    <w:rsid w:val="00706C7A"/>
    <w:rsid w:val="007073A8"/>
    <w:rsid w:val="00707AF9"/>
    <w:rsid w:val="00707F9E"/>
    <w:rsid w:val="00711005"/>
    <w:rsid w:val="007111EA"/>
    <w:rsid w:val="00711423"/>
    <w:rsid w:val="00711AE8"/>
    <w:rsid w:val="0071276B"/>
    <w:rsid w:val="00712F89"/>
    <w:rsid w:val="00713DC1"/>
    <w:rsid w:val="007148DE"/>
    <w:rsid w:val="00714B99"/>
    <w:rsid w:val="00715635"/>
    <w:rsid w:val="00715742"/>
    <w:rsid w:val="00715D75"/>
    <w:rsid w:val="00716094"/>
    <w:rsid w:val="0071699C"/>
    <w:rsid w:val="00716B0B"/>
    <w:rsid w:val="00716CBC"/>
    <w:rsid w:val="00716D0B"/>
    <w:rsid w:val="00716D5C"/>
    <w:rsid w:val="00716DB7"/>
    <w:rsid w:val="00716F72"/>
    <w:rsid w:val="0071722B"/>
    <w:rsid w:val="0071749C"/>
    <w:rsid w:val="007178F4"/>
    <w:rsid w:val="007209E6"/>
    <w:rsid w:val="00720B8A"/>
    <w:rsid w:val="0072134C"/>
    <w:rsid w:val="00721FA3"/>
    <w:rsid w:val="00722676"/>
    <w:rsid w:val="00722EC7"/>
    <w:rsid w:val="00724454"/>
    <w:rsid w:val="0072466A"/>
    <w:rsid w:val="00724A06"/>
    <w:rsid w:val="0072574C"/>
    <w:rsid w:val="007261B2"/>
    <w:rsid w:val="007262EA"/>
    <w:rsid w:val="00726DCD"/>
    <w:rsid w:val="007279AF"/>
    <w:rsid w:val="00727C64"/>
    <w:rsid w:val="007311F5"/>
    <w:rsid w:val="00731604"/>
    <w:rsid w:val="007319D7"/>
    <w:rsid w:val="00731C1C"/>
    <w:rsid w:val="00731DD2"/>
    <w:rsid w:val="00732432"/>
    <w:rsid w:val="00732443"/>
    <w:rsid w:val="00733AEA"/>
    <w:rsid w:val="00733CA2"/>
    <w:rsid w:val="00733EEA"/>
    <w:rsid w:val="00734779"/>
    <w:rsid w:val="007347BD"/>
    <w:rsid w:val="007358F5"/>
    <w:rsid w:val="007359BA"/>
    <w:rsid w:val="00735B1E"/>
    <w:rsid w:val="00735D2D"/>
    <w:rsid w:val="007363E3"/>
    <w:rsid w:val="00736860"/>
    <w:rsid w:val="00736DBB"/>
    <w:rsid w:val="00737293"/>
    <w:rsid w:val="007372DE"/>
    <w:rsid w:val="00740507"/>
    <w:rsid w:val="007408AA"/>
    <w:rsid w:val="00741567"/>
    <w:rsid w:val="00743589"/>
    <w:rsid w:val="0074366A"/>
    <w:rsid w:val="00743B5A"/>
    <w:rsid w:val="00745C0D"/>
    <w:rsid w:val="0074623F"/>
    <w:rsid w:val="00746750"/>
    <w:rsid w:val="007467E6"/>
    <w:rsid w:val="0074709F"/>
    <w:rsid w:val="00747600"/>
    <w:rsid w:val="00747F6F"/>
    <w:rsid w:val="00751098"/>
    <w:rsid w:val="00751732"/>
    <w:rsid w:val="00751AF2"/>
    <w:rsid w:val="00753B60"/>
    <w:rsid w:val="00756048"/>
    <w:rsid w:val="00757A75"/>
    <w:rsid w:val="00757C9A"/>
    <w:rsid w:val="00760654"/>
    <w:rsid w:val="0076198D"/>
    <w:rsid w:val="00761C25"/>
    <w:rsid w:val="00761E54"/>
    <w:rsid w:val="00761F2D"/>
    <w:rsid w:val="0076237A"/>
    <w:rsid w:val="00762C76"/>
    <w:rsid w:val="007644F0"/>
    <w:rsid w:val="00764B32"/>
    <w:rsid w:val="007652E4"/>
    <w:rsid w:val="007674B1"/>
    <w:rsid w:val="00767CC1"/>
    <w:rsid w:val="00770197"/>
    <w:rsid w:val="00770B00"/>
    <w:rsid w:val="0077119E"/>
    <w:rsid w:val="00772B75"/>
    <w:rsid w:val="007736F4"/>
    <w:rsid w:val="00773E1A"/>
    <w:rsid w:val="00774300"/>
    <w:rsid w:val="007743D0"/>
    <w:rsid w:val="0077445B"/>
    <w:rsid w:val="00774D0C"/>
    <w:rsid w:val="00774F08"/>
    <w:rsid w:val="00775C9C"/>
    <w:rsid w:val="0077682E"/>
    <w:rsid w:val="00776D40"/>
    <w:rsid w:val="00776F06"/>
    <w:rsid w:val="007778A8"/>
    <w:rsid w:val="007801B5"/>
    <w:rsid w:val="00780DC7"/>
    <w:rsid w:val="00780EDD"/>
    <w:rsid w:val="00781140"/>
    <w:rsid w:val="00781695"/>
    <w:rsid w:val="00781D3C"/>
    <w:rsid w:val="00782165"/>
    <w:rsid w:val="00782B14"/>
    <w:rsid w:val="00782DE2"/>
    <w:rsid w:val="0078302B"/>
    <w:rsid w:val="007836FC"/>
    <w:rsid w:val="00783721"/>
    <w:rsid w:val="00784A05"/>
    <w:rsid w:val="00784E44"/>
    <w:rsid w:val="00785F57"/>
    <w:rsid w:val="0078629F"/>
    <w:rsid w:val="00786B80"/>
    <w:rsid w:val="00787871"/>
    <w:rsid w:val="00790A3D"/>
    <w:rsid w:val="00791B5B"/>
    <w:rsid w:val="00792633"/>
    <w:rsid w:val="007929F3"/>
    <w:rsid w:val="00792ACA"/>
    <w:rsid w:val="00792BA5"/>
    <w:rsid w:val="00794D6C"/>
    <w:rsid w:val="00795932"/>
    <w:rsid w:val="00795E43"/>
    <w:rsid w:val="00796268"/>
    <w:rsid w:val="00796345"/>
    <w:rsid w:val="00796B34"/>
    <w:rsid w:val="00796C5A"/>
    <w:rsid w:val="007979BE"/>
    <w:rsid w:val="007A0455"/>
    <w:rsid w:val="007A06C8"/>
    <w:rsid w:val="007A0749"/>
    <w:rsid w:val="007A0D85"/>
    <w:rsid w:val="007A19E9"/>
    <w:rsid w:val="007A230B"/>
    <w:rsid w:val="007A28FC"/>
    <w:rsid w:val="007A37BC"/>
    <w:rsid w:val="007A3876"/>
    <w:rsid w:val="007A453C"/>
    <w:rsid w:val="007A4E22"/>
    <w:rsid w:val="007A5826"/>
    <w:rsid w:val="007A5A66"/>
    <w:rsid w:val="007A6C20"/>
    <w:rsid w:val="007A71B6"/>
    <w:rsid w:val="007A7892"/>
    <w:rsid w:val="007A7F76"/>
    <w:rsid w:val="007B00A0"/>
    <w:rsid w:val="007B0133"/>
    <w:rsid w:val="007B0237"/>
    <w:rsid w:val="007B02A3"/>
    <w:rsid w:val="007B1200"/>
    <w:rsid w:val="007B16AF"/>
    <w:rsid w:val="007B18C0"/>
    <w:rsid w:val="007B1E2F"/>
    <w:rsid w:val="007B1ED1"/>
    <w:rsid w:val="007B1F46"/>
    <w:rsid w:val="007B210D"/>
    <w:rsid w:val="007B2AF9"/>
    <w:rsid w:val="007B2C43"/>
    <w:rsid w:val="007B30F5"/>
    <w:rsid w:val="007B4A1F"/>
    <w:rsid w:val="007B4F61"/>
    <w:rsid w:val="007B5205"/>
    <w:rsid w:val="007B5AE2"/>
    <w:rsid w:val="007B5CDD"/>
    <w:rsid w:val="007B5F08"/>
    <w:rsid w:val="007C0068"/>
    <w:rsid w:val="007C0B9E"/>
    <w:rsid w:val="007C2D0D"/>
    <w:rsid w:val="007C3336"/>
    <w:rsid w:val="007C440B"/>
    <w:rsid w:val="007C5330"/>
    <w:rsid w:val="007C5ADF"/>
    <w:rsid w:val="007C5E76"/>
    <w:rsid w:val="007C6B5A"/>
    <w:rsid w:val="007C72F0"/>
    <w:rsid w:val="007C74E1"/>
    <w:rsid w:val="007D0716"/>
    <w:rsid w:val="007D0DBA"/>
    <w:rsid w:val="007D140C"/>
    <w:rsid w:val="007D225E"/>
    <w:rsid w:val="007D2C07"/>
    <w:rsid w:val="007D2EE4"/>
    <w:rsid w:val="007D37F1"/>
    <w:rsid w:val="007D483C"/>
    <w:rsid w:val="007D53E2"/>
    <w:rsid w:val="007D5641"/>
    <w:rsid w:val="007D76B3"/>
    <w:rsid w:val="007D76D0"/>
    <w:rsid w:val="007E0583"/>
    <w:rsid w:val="007E1875"/>
    <w:rsid w:val="007E18C9"/>
    <w:rsid w:val="007E2422"/>
    <w:rsid w:val="007E2B17"/>
    <w:rsid w:val="007E2B9C"/>
    <w:rsid w:val="007E31C3"/>
    <w:rsid w:val="007E473E"/>
    <w:rsid w:val="007E475E"/>
    <w:rsid w:val="007E4863"/>
    <w:rsid w:val="007E4E2C"/>
    <w:rsid w:val="007E4F6B"/>
    <w:rsid w:val="007E5EF0"/>
    <w:rsid w:val="007E6F99"/>
    <w:rsid w:val="007E702F"/>
    <w:rsid w:val="007E77F5"/>
    <w:rsid w:val="007E7854"/>
    <w:rsid w:val="007F130A"/>
    <w:rsid w:val="007F224E"/>
    <w:rsid w:val="007F2467"/>
    <w:rsid w:val="007F2542"/>
    <w:rsid w:val="007F305B"/>
    <w:rsid w:val="007F31F5"/>
    <w:rsid w:val="007F3D0E"/>
    <w:rsid w:val="007F42E3"/>
    <w:rsid w:val="007F47A3"/>
    <w:rsid w:val="007F50AA"/>
    <w:rsid w:val="007F5642"/>
    <w:rsid w:val="007F7AFC"/>
    <w:rsid w:val="007F7F19"/>
    <w:rsid w:val="00800399"/>
    <w:rsid w:val="008008A7"/>
    <w:rsid w:val="00801202"/>
    <w:rsid w:val="00802454"/>
    <w:rsid w:val="00802486"/>
    <w:rsid w:val="00802487"/>
    <w:rsid w:val="008029A2"/>
    <w:rsid w:val="00802AAE"/>
    <w:rsid w:val="00802CF6"/>
    <w:rsid w:val="00803366"/>
    <w:rsid w:val="0080349B"/>
    <w:rsid w:val="008036C7"/>
    <w:rsid w:val="00803737"/>
    <w:rsid w:val="00803DA0"/>
    <w:rsid w:val="008040E3"/>
    <w:rsid w:val="0080414C"/>
    <w:rsid w:val="00804241"/>
    <w:rsid w:val="00804922"/>
    <w:rsid w:val="008051B3"/>
    <w:rsid w:val="008057FA"/>
    <w:rsid w:val="00805D26"/>
    <w:rsid w:val="0080647F"/>
    <w:rsid w:val="00806653"/>
    <w:rsid w:val="008067AF"/>
    <w:rsid w:val="0080683D"/>
    <w:rsid w:val="00807897"/>
    <w:rsid w:val="00810D9E"/>
    <w:rsid w:val="00811522"/>
    <w:rsid w:val="0081236B"/>
    <w:rsid w:val="00812696"/>
    <w:rsid w:val="00812D2C"/>
    <w:rsid w:val="00812E04"/>
    <w:rsid w:val="008138FD"/>
    <w:rsid w:val="00813B65"/>
    <w:rsid w:val="00813FF3"/>
    <w:rsid w:val="00813FFA"/>
    <w:rsid w:val="008141DF"/>
    <w:rsid w:val="0081491A"/>
    <w:rsid w:val="0081492A"/>
    <w:rsid w:val="00814A98"/>
    <w:rsid w:val="008156EB"/>
    <w:rsid w:val="008157B3"/>
    <w:rsid w:val="008157EE"/>
    <w:rsid w:val="00815AF8"/>
    <w:rsid w:val="00815B66"/>
    <w:rsid w:val="00815C22"/>
    <w:rsid w:val="00815CB5"/>
    <w:rsid w:val="00816BBF"/>
    <w:rsid w:val="0081764D"/>
    <w:rsid w:val="00822C27"/>
    <w:rsid w:val="008248E5"/>
    <w:rsid w:val="00824E4E"/>
    <w:rsid w:val="008252F3"/>
    <w:rsid w:val="00825A08"/>
    <w:rsid w:val="0082608F"/>
    <w:rsid w:val="00826892"/>
    <w:rsid w:val="00830370"/>
    <w:rsid w:val="00830565"/>
    <w:rsid w:val="00830629"/>
    <w:rsid w:val="00830E77"/>
    <w:rsid w:val="008312AB"/>
    <w:rsid w:val="008318BD"/>
    <w:rsid w:val="00831B3A"/>
    <w:rsid w:val="00831CA4"/>
    <w:rsid w:val="00832363"/>
    <w:rsid w:val="00832E09"/>
    <w:rsid w:val="0083380E"/>
    <w:rsid w:val="00833B50"/>
    <w:rsid w:val="00833DBB"/>
    <w:rsid w:val="00833F72"/>
    <w:rsid w:val="00834215"/>
    <w:rsid w:val="008346B7"/>
    <w:rsid w:val="00837D31"/>
    <w:rsid w:val="00840163"/>
    <w:rsid w:val="00841505"/>
    <w:rsid w:val="008428CF"/>
    <w:rsid w:val="0084381D"/>
    <w:rsid w:val="00843A11"/>
    <w:rsid w:val="00844C07"/>
    <w:rsid w:val="00845823"/>
    <w:rsid w:val="00845C38"/>
    <w:rsid w:val="0084754D"/>
    <w:rsid w:val="0084781A"/>
    <w:rsid w:val="00847B85"/>
    <w:rsid w:val="008509FB"/>
    <w:rsid w:val="008529C2"/>
    <w:rsid w:val="00853040"/>
    <w:rsid w:val="008531AF"/>
    <w:rsid w:val="0085338C"/>
    <w:rsid w:val="00853C59"/>
    <w:rsid w:val="008544D5"/>
    <w:rsid w:val="00854546"/>
    <w:rsid w:val="008557A9"/>
    <w:rsid w:val="008558DA"/>
    <w:rsid w:val="008566EE"/>
    <w:rsid w:val="00856E85"/>
    <w:rsid w:val="0086061F"/>
    <w:rsid w:val="008609C8"/>
    <w:rsid w:val="008617B6"/>
    <w:rsid w:val="008636E0"/>
    <w:rsid w:val="00864AC8"/>
    <w:rsid w:val="00864E7E"/>
    <w:rsid w:val="00865147"/>
    <w:rsid w:val="0086541E"/>
    <w:rsid w:val="00865650"/>
    <w:rsid w:val="00865C10"/>
    <w:rsid w:val="0086657E"/>
    <w:rsid w:val="008673E9"/>
    <w:rsid w:val="008676C2"/>
    <w:rsid w:val="00867BE9"/>
    <w:rsid w:val="00870707"/>
    <w:rsid w:val="00870B15"/>
    <w:rsid w:val="008719A7"/>
    <w:rsid w:val="00871E5F"/>
    <w:rsid w:val="0087215D"/>
    <w:rsid w:val="00872358"/>
    <w:rsid w:val="00872499"/>
    <w:rsid w:val="00872763"/>
    <w:rsid w:val="0087341B"/>
    <w:rsid w:val="00873A48"/>
    <w:rsid w:val="00873AD6"/>
    <w:rsid w:val="0087486A"/>
    <w:rsid w:val="00875048"/>
    <w:rsid w:val="008755E3"/>
    <w:rsid w:val="00875DF2"/>
    <w:rsid w:val="00876A1E"/>
    <w:rsid w:val="008809BD"/>
    <w:rsid w:val="008812C5"/>
    <w:rsid w:val="0088170F"/>
    <w:rsid w:val="00882632"/>
    <w:rsid w:val="008827AC"/>
    <w:rsid w:val="00882AC3"/>
    <w:rsid w:val="0088350C"/>
    <w:rsid w:val="00883551"/>
    <w:rsid w:val="00883655"/>
    <w:rsid w:val="00883C79"/>
    <w:rsid w:val="008843A2"/>
    <w:rsid w:val="008847F1"/>
    <w:rsid w:val="00884EFF"/>
    <w:rsid w:val="00884F3A"/>
    <w:rsid w:val="0088577F"/>
    <w:rsid w:val="008857EF"/>
    <w:rsid w:val="00886E22"/>
    <w:rsid w:val="0088741E"/>
    <w:rsid w:val="008874B5"/>
    <w:rsid w:val="008875F8"/>
    <w:rsid w:val="00887A0C"/>
    <w:rsid w:val="00887BD0"/>
    <w:rsid w:val="00887C18"/>
    <w:rsid w:val="00887D2C"/>
    <w:rsid w:val="008901B8"/>
    <w:rsid w:val="00890D60"/>
    <w:rsid w:val="008911DE"/>
    <w:rsid w:val="00892987"/>
    <w:rsid w:val="00892C90"/>
    <w:rsid w:val="0089304A"/>
    <w:rsid w:val="00893729"/>
    <w:rsid w:val="00893AC8"/>
    <w:rsid w:val="0089405A"/>
    <w:rsid w:val="00894104"/>
    <w:rsid w:val="008944B5"/>
    <w:rsid w:val="0089493D"/>
    <w:rsid w:val="008951E5"/>
    <w:rsid w:val="0089529E"/>
    <w:rsid w:val="00895CE4"/>
    <w:rsid w:val="00895D88"/>
    <w:rsid w:val="00897111"/>
    <w:rsid w:val="00897D8D"/>
    <w:rsid w:val="00897DEE"/>
    <w:rsid w:val="008A0319"/>
    <w:rsid w:val="008A0CB2"/>
    <w:rsid w:val="008A1748"/>
    <w:rsid w:val="008A20D4"/>
    <w:rsid w:val="008A261E"/>
    <w:rsid w:val="008A2885"/>
    <w:rsid w:val="008A2C7D"/>
    <w:rsid w:val="008A39BE"/>
    <w:rsid w:val="008A3D2D"/>
    <w:rsid w:val="008A408D"/>
    <w:rsid w:val="008A499D"/>
    <w:rsid w:val="008A4E1C"/>
    <w:rsid w:val="008A5893"/>
    <w:rsid w:val="008A60F4"/>
    <w:rsid w:val="008A6591"/>
    <w:rsid w:val="008A76B3"/>
    <w:rsid w:val="008A773A"/>
    <w:rsid w:val="008A7AE4"/>
    <w:rsid w:val="008A7AF3"/>
    <w:rsid w:val="008B09ED"/>
    <w:rsid w:val="008B12B1"/>
    <w:rsid w:val="008B1741"/>
    <w:rsid w:val="008B18B0"/>
    <w:rsid w:val="008B18B8"/>
    <w:rsid w:val="008B247A"/>
    <w:rsid w:val="008B2831"/>
    <w:rsid w:val="008B2D5E"/>
    <w:rsid w:val="008B385B"/>
    <w:rsid w:val="008B3E72"/>
    <w:rsid w:val="008B4515"/>
    <w:rsid w:val="008B522E"/>
    <w:rsid w:val="008B5681"/>
    <w:rsid w:val="008B67D7"/>
    <w:rsid w:val="008B6E3B"/>
    <w:rsid w:val="008B6EF5"/>
    <w:rsid w:val="008B7D83"/>
    <w:rsid w:val="008C0732"/>
    <w:rsid w:val="008C0894"/>
    <w:rsid w:val="008C17DF"/>
    <w:rsid w:val="008C254A"/>
    <w:rsid w:val="008C25A6"/>
    <w:rsid w:val="008C26C3"/>
    <w:rsid w:val="008C28D4"/>
    <w:rsid w:val="008C297C"/>
    <w:rsid w:val="008C2F61"/>
    <w:rsid w:val="008C2FE7"/>
    <w:rsid w:val="008C31E9"/>
    <w:rsid w:val="008C34DB"/>
    <w:rsid w:val="008C3662"/>
    <w:rsid w:val="008C36F8"/>
    <w:rsid w:val="008C3723"/>
    <w:rsid w:val="008C45C0"/>
    <w:rsid w:val="008C487E"/>
    <w:rsid w:val="008C48DB"/>
    <w:rsid w:val="008C4907"/>
    <w:rsid w:val="008C4E33"/>
    <w:rsid w:val="008C4F4A"/>
    <w:rsid w:val="008C5197"/>
    <w:rsid w:val="008C62F5"/>
    <w:rsid w:val="008C71C9"/>
    <w:rsid w:val="008C7333"/>
    <w:rsid w:val="008C7734"/>
    <w:rsid w:val="008D0154"/>
    <w:rsid w:val="008D04D4"/>
    <w:rsid w:val="008D07AD"/>
    <w:rsid w:val="008D1232"/>
    <w:rsid w:val="008D14A7"/>
    <w:rsid w:val="008D2D9E"/>
    <w:rsid w:val="008D3290"/>
    <w:rsid w:val="008D3AF1"/>
    <w:rsid w:val="008D3FD9"/>
    <w:rsid w:val="008D502D"/>
    <w:rsid w:val="008D5A67"/>
    <w:rsid w:val="008D65BA"/>
    <w:rsid w:val="008D691C"/>
    <w:rsid w:val="008D6FEF"/>
    <w:rsid w:val="008D71CE"/>
    <w:rsid w:val="008D7E93"/>
    <w:rsid w:val="008E18A5"/>
    <w:rsid w:val="008E197E"/>
    <w:rsid w:val="008E1E5D"/>
    <w:rsid w:val="008E25B1"/>
    <w:rsid w:val="008E32B6"/>
    <w:rsid w:val="008E3622"/>
    <w:rsid w:val="008E3F8B"/>
    <w:rsid w:val="008E4195"/>
    <w:rsid w:val="008E43B4"/>
    <w:rsid w:val="008E4FFB"/>
    <w:rsid w:val="008E590B"/>
    <w:rsid w:val="008E6418"/>
    <w:rsid w:val="008E683D"/>
    <w:rsid w:val="008E6ED5"/>
    <w:rsid w:val="008E7381"/>
    <w:rsid w:val="008E7448"/>
    <w:rsid w:val="008E7748"/>
    <w:rsid w:val="008F0109"/>
    <w:rsid w:val="008F16C1"/>
    <w:rsid w:val="008F1A76"/>
    <w:rsid w:val="008F1BCA"/>
    <w:rsid w:val="008F1F84"/>
    <w:rsid w:val="008F22FA"/>
    <w:rsid w:val="008F2512"/>
    <w:rsid w:val="008F2520"/>
    <w:rsid w:val="008F2F03"/>
    <w:rsid w:val="008F3877"/>
    <w:rsid w:val="008F424F"/>
    <w:rsid w:val="008F4311"/>
    <w:rsid w:val="008F4567"/>
    <w:rsid w:val="008F48EE"/>
    <w:rsid w:val="008F4B01"/>
    <w:rsid w:val="008F4BEF"/>
    <w:rsid w:val="008F55E8"/>
    <w:rsid w:val="008F56B6"/>
    <w:rsid w:val="008F5753"/>
    <w:rsid w:val="008F601C"/>
    <w:rsid w:val="008F60C0"/>
    <w:rsid w:val="008F633F"/>
    <w:rsid w:val="008F6ADC"/>
    <w:rsid w:val="008F751C"/>
    <w:rsid w:val="008F76A4"/>
    <w:rsid w:val="008F7BB8"/>
    <w:rsid w:val="009002D7"/>
    <w:rsid w:val="00900B38"/>
    <w:rsid w:val="00900C28"/>
    <w:rsid w:val="00900FE9"/>
    <w:rsid w:val="00901FBC"/>
    <w:rsid w:val="00902525"/>
    <w:rsid w:val="00903B51"/>
    <w:rsid w:val="0090459F"/>
    <w:rsid w:val="00905004"/>
    <w:rsid w:val="009050FA"/>
    <w:rsid w:val="009058E3"/>
    <w:rsid w:val="00905FB6"/>
    <w:rsid w:val="0090619E"/>
    <w:rsid w:val="00906E66"/>
    <w:rsid w:val="00906E9D"/>
    <w:rsid w:val="00906EB5"/>
    <w:rsid w:val="00906FA0"/>
    <w:rsid w:val="00906FA4"/>
    <w:rsid w:val="00907270"/>
    <w:rsid w:val="00907406"/>
    <w:rsid w:val="0090745F"/>
    <w:rsid w:val="00907985"/>
    <w:rsid w:val="00907F0C"/>
    <w:rsid w:val="009113F4"/>
    <w:rsid w:val="009119D9"/>
    <w:rsid w:val="0091206F"/>
    <w:rsid w:val="009123D1"/>
    <w:rsid w:val="0091293B"/>
    <w:rsid w:val="00912A87"/>
    <w:rsid w:val="0091348F"/>
    <w:rsid w:val="0091357F"/>
    <w:rsid w:val="009135E5"/>
    <w:rsid w:val="0091380A"/>
    <w:rsid w:val="00913B38"/>
    <w:rsid w:val="009141C9"/>
    <w:rsid w:val="00914203"/>
    <w:rsid w:val="009144EE"/>
    <w:rsid w:val="009149DE"/>
    <w:rsid w:val="00914F14"/>
    <w:rsid w:val="00917387"/>
    <w:rsid w:val="00917AAC"/>
    <w:rsid w:val="00917AF7"/>
    <w:rsid w:val="00917E06"/>
    <w:rsid w:val="009207A5"/>
    <w:rsid w:val="00920A69"/>
    <w:rsid w:val="00921167"/>
    <w:rsid w:val="0092153A"/>
    <w:rsid w:val="00921627"/>
    <w:rsid w:val="00921D0E"/>
    <w:rsid w:val="009223ED"/>
    <w:rsid w:val="009223FB"/>
    <w:rsid w:val="00922F14"/>
    <w:rsid w:val="0092362F"/>
    <w:rsid w:val="0092434F"/>
    <w:rsid w:val="00924AAA"/>
    <w:rsid w:val="00924E4B"/>
    <w:rsid w:val="00925064"/>
    <w:rsid w:val="0092523C"/>
    <w:rsid w:val="00925EDE"/>
    <w:rsid w:val="00926D50"/>
    <w:rsid w:val="00926DFB"/>
    <w:rsid w:val="0092700C"/>
    <w:rsid w:val="00927774"/>
    <w:rsid w:val="009279A2"/>
    <w:rsid w:val="0093039A"/>
    <w:rsid w:val="00930581"/>
    <w:rsid w:val="00931B66"/>
    <w:rsid w:val="009326FC"/>
    <w:rsid w:val="00933243"/>
    <w:rsid w:val="00933295"/>
    <w:rsid w:val="0093540B"/>
    <w:rsid w:val="00935DC1"/>
    <w:rsid w:val="00935FE6"/>
    <w:rsid w:val="00936773"/>
    <w:rsid w:val="009367AF"/>
    <w:rsid w:val="00936F9C"/>
    <w:rsid w:val="00937343"/>
    <w:rsid w:val="00937E5D"/>
    <w:rsid w:val="0094081F"/>
    <w:rsid w:val="00940BA0"/>
    <w:rsid w:val="00940DF4"/>
    <w:rsid w:val="00940FDC"/>
    <w:rsid w:val="009413ED"/>
    <w:rsid w:val="009423E1"/>
    <w:rsid w:val="009423FC"/>
    <w:rsid w:val="009429F3"/>
    <w:rsid w:val="00942BF2"/>
    <w:rsid w:val="009444A2"/>
    <w:rsid w:val="009445C8"/>
    <w:rsid w:val="009446DF"/>
    <w:rsid w:val="0094544D"/>
    <w:rsid w:val="00945DEB"/>
    <w:rsid w:val="00945FCC"/>
    <w:rsid w:val="00946837"/>
    <w:rsid w:val="009469C6"/>
    <w:rsid w:val="00946BE1"/>
    <w:rsid w:val="00946F20"/>
    <w:rsid w:val="009473A1"/>
    <w:rsid w:val="00947D79"/>
    <w:rsid w:val="00947DE2"/>
    <w:rsid w:val="00950455"/>
    <w:rsid w:val="00950E4C"/>
    <w:rsid w:val="00951CEC"/>
    <w:rsid w:val="00952390"/>
    <w:rsid w:val="0095252A"/>
    <w:rsid w:val="00952546"/>
    <w:rsid w:val="00953198"/>
    <w:rsid w:val="009546EA"/>
    <w:rsid w:val="00954AB3"/>
    <w:rsid w:val="00954CDA"/>
    <w:rsid w:val="00956705"/>
    <w:rsid w:val="00956781"/>
    <w:rsid w:val="00956E40"/>
    <w:rsid w:val="00960050"/>
    <w:rsid w:val="009602AA"/>
    <w:rsid w:val="009609A4"/>
    <w:rsid w:val="0096110A"/>
    <w:rsid w:val="00962699"/>
    <w:rsid w:val="009631E4"/>
    <w:rsid w:val="0096338B"/>
    <w:rsid w:val="0096355B"/>
    <w:rsid w:val="00963C3A"/>
    <w:rsid w:val="00963C45"/>
    <w:rsid w:val="0096435A"/>
    <w:rsid w:val="00964B0E"/>
    <w:rsid w:val="009655A1"/>
    <w:rsid w:val="009657AA"/>
    <w:rsid w:val="0096653A"/>
    <w:rsid w:val="009665ED"/>
    <w:rsid w:val="00967D50"/>
    <w:rsid w:val="009700E1"/>
    <w:rsid w:val="009700EC"/>
    <w:rsid w:val="00970571"/>
    <w:rsid w:val="00970B0D"/>
    <w:rsid w:val="00970EA8"/>
    <w:rsid w:val="009718C4"/>
    <w:rsid w:val="009718D2"/>
    <w:rsid w:val="00971E4D"/>
    <w:rsid w:val="00971FB0"/>
    <w:rsid w:val="00972D24"/>
    <w:rsid w:val="009736B1"/>
    <w:rsid w:val="00973771"/>
    <w:rsid w:val="00974406"/>
    <w:rsid w:val="00974D87"/>
    <w:rsid w:val="00974EEC"/>
    <w:rsid w:val="009765E3"/>
    <w:rsid w:val="00976A05"/>
    <w:rsid w:val="0098003F"/>
    <w:rsid w:val="00980ACE"/>
    <w:rsid w:val="00980ADC"/>
    <w:rsid w:val="009814F0"/>
    <w:rsid w:val="009819F4"/>
    <w:rsid w:val="00981AA1"/>
    <w:rsid w:val="00982558"/>
    <w:rsid w:val="009827EA"/>
    <w:rsid w:val="009828BA"/>
    <w:rsid w:val="009828D0"/>
    <w:rsid w:val="00982BB7"/>
    <w:rsid w:val="0098319E"/>
    <w:rsid w:val="00983280"/>
    <w:rsid w:val="00983A0A"/>
    <w:rsid w:val="00984FCF"/>
    <w:rsid w:val="0098513C"/>
    <w:rsid w:val="00985734"/>
    <w:rsid w:val="00986136"/>
    <w:rsid w:val="00986AEE"/>
    <w:rsid w:val="00987145"/>
    <w:rsid w:val="00987246"/>
    <w:rsid w:val="00987F00"/>
    <w:rsid w:val="00987F04"/>
    <w:rsid w:val="009902FE"/>
    <w:rsid w:val="00990BE6"/>
    <w:rsid w:val="009910A5"/>
    <w:rsid w:val="009916E2"/>
    <w:rsid w:val="00991C8D"/>
    <w:rsid w:val="00992217"/>
    <w:rsid w:val="0099232A"/>
    <w:rsid w:val="0099248F"/>
    <w:rsid w:val="009936C9"/>
    <w:rsid w:val="00993747"/>
    <w:rsid w:val="00994F77"/>
    <w:rsid w:val="00995DA1"/>
    <w:rsid w:val="00996254"/>
    <w:rsid w:val="0099639F"/>
    <w:rsid w:val="00996A56"/>
    <w:rsid w:val="00996FCE"/>
    <w:rsid w:val="00997858"/>
    <w:rsid w:val="00997F0A"/>
    <w:rsid w:val="009A039F"/>
    <w:rsid w:val="009A0B7E"/>
    <w:rsid w:val="009A1428"/>
    <w:rsid w:val="009A1F1D"/>
    <w:rsid w:val="009A2325"/>
    <w:rsid w:val="009A2BAF"/>
    <w:rsid w:val="009A3ABA"/>
    <w:rsid w:val="009A3CB7"/>
    <w:rsid w:val="009A4828"/>
    <w:rsid w:val="009A48A0"/>
    <w:rsid w:val="009A5B4A"/>
    <w:rsid w:val="009A60D7"/>
    <w:rsid w:val="009A6276"/>
    <w:rsid w:val="009A69B1"/>
    <w:rsid w:val="009B1C88"/>
    <w:rsid w:val="009B206E"/>
    <w:rsid w:val="009B277A"/>
    <w:rsid w:val="009B296B"/>
    <w:rsid w:val="009B2ECC"/>
    <w:rsid w:val="009B365A"/>
    <w:rsid w:val="009B3A15"/>
    <w:rsid w:val="009B3C63"/>
    <w:rsid w:val="009B40C9"/>
    <w:rsid w:val="009B4B66"/>
    <w:rsid w:val="009B5A4B"/>
    <w:rsid w:val="009B7593"/>
    <w:rsid w:val="009B77C3"/>
    <w:rsid w:val="009B7A1F"/>
    <w:rsid w:val="009C005B"/>
    <w:rsid w:val="009C0344"/>
    <w:rsid w:val="009C20B1"/>
    <w:rsid w:val="009C3012"/>
    <w:rsid w:val="009C3383"/>
    <w:rsid w:val="009C3385"/>
    <w:rsid w:val="009C33FB"/>
    <w:rsid w:val="009C37B5"/>
    <w:rsid w:val="009C4B30"/>
    <w:rsid w:val="009C53A0"/>
    <w:rsid w:val="009C5789"/>
    <w:rsid w:val="009C5792"/>
    <w:rsid w:val="009C5E8E"/>
    <w:rsid w:val="009C7737"/>
    <w:rsid w:val="009C78B4"/>
    <w:rsid w:val="009D062E"/>
    <w:rsid w:val="009D0C5A"/>
    <w:rsid w:val="009D1150"/>
    <w:rsid w:val="009D15C9"/>
    <w:rsid w:val="009D1705"/>
    <w:rsid w:val="009D198E"/>
    <w:rsid w:val="009D1DA2"/>
    <w:rsid w:val="009D2CF4"/>
    <w:rsid w:val="009D312A"/>
    <w:rsid w:val="009D37A4"/>
    <w:rsid w:val="009D37B6"/>
    <w:rsid w:val="009D4263"/>
    <w:rsid w:val="009D4C12"/>
    <w:rsid w:val="009D53BF"/>
    <w:rsid w:val="009D58F6"/>
    <w:rsid w:val="009D5932"/>
    <w:rsid w:val="009D5C52"/>
    <w:rsid w:val="009D6189"/>
    <w:rsid w:val="009D737B"/>
    <w:rsid w:val="009D7C80"/>
    <w:rsid w:val="009E0BFF"/>
    <w:rsid w:val="009E0E85"/>
    <w:rsid w:val="009E1077"/>
    <w:rsid w:val="009E1306"/>
    <w:rsid w:val="009E148D"/>
    <w:rsid w:val="009E1E8E"/>
    <w:rsid w:val="009E2DA0"/>
    <w:rsid w:val="009E3103"/>
    <w:rsid w:val="009E3C30"/>
    <w:rsid w:val="009E3DBD"/>
    <w:rsid w:val="009E4A69"/>
    <w:rsid w:val="009E602E"/>
    <w:rsid w:val="009E6700"/>
    <w:rsid w:val="009E703D"/>
    <w:rsid w:val="009E718D"/>
    <w:rsid w:val="009E7235"/>
    <w:rsid w:val="009E7307"/>
    <w:rsid w:val="009E7E41"/>
    <w:rsid w:val="009F03B5"/>
    <w:rsid w:val="009F0676"/>
    <w:rsid w:val="009F1A3C"/>
    <w:rsid w:val="009F32BB"/>
    <w:rsid w:val="009F3385"/>
    <w:rsid w:val="009F3E6F"/>
    <w:rsid w:val="009F3F79"/>
    <w:rsid w:val="009F4277"/>
    <w:rsid w:val="009F450D"/>
    <w:rsid w:val="009F53E3"/>
    <w:rsid w:val="009F5E01"/>
    <w:rsid w:val="009F7501"/>
    <w:rsid w:val="009F7BA9"/>
    <w:rsid w:val="009F7DF6"/>
    <w:rsid w:val="00A00006"/>
    <w:rsid w:val="00A000D7"/>
    <w:rsid w:val="00A008F6"/>
    <w:rsid w:val="00A00B34"/>
    <w:rsid w:val="00A00D68"/>
    <w:rsid w:val="00A01093"/>
    <w:rsid w:val="00A01514"/>
    <w:rsid w:val="00A0196A"/>
    <w:rsid w:val="00A01DB5"/>
    <w:rsid w:val="00A0217F"/>
    <w:rsid w:val="00A0230D"/>
    <w:rsid w:val="00A02425"/>
    <w:rsid w:val="00A0256B"/>
    <w:rsid w:val="00A02689"/>
    <w:rsid w:val="00A02F35"/>
    <w:rsid w:val="00A02FE3"/>
    <w:rsid w:val="00A03AFE"/>
    <w:rsid w:val="00A067BE"/>
    <w:rsid w:val="00A07728"/>
    <w:rsid w:val="00A078B2"/>
    <w:rsid w:val="00A0795F"/>
    <w:rsid w:val="00A07C49"/>
    <w:rsid w:val="00A10122"/>
    <w:rsid w:val="00A1055D"/>
    <w:rsid w:val="00A10AEF"/>
    <w:rsid w:val="00A10C77"/>
    <w:rsid w:val="00A1205A"/>
    <w:rsid w:val="00A12406"/>
    <w:rsid w:val="00A1261F"/>
    <w:rsid w:val="00A12B60"/>
    <w:rsid w:val="00A13113"/>
    <w:rsid w:val="00A13C1C"/>
    <w:rsid w:val="00A144C6"/>
    <w:rsid w:val="00A14A56"/>
    <w:rsid w:val="00A1505B"/>
    <w:rsid w:val="00A1515A"/>
    <w:rsid w:val="00A15BC8"/>
    <w:rsid w:val="00A15C13"/>
    <w:rsid w:val="00A15D46"/>
    <w:rsid w:val="00A15EE4"/>
    <w:rsid w:val="00A16EA4"/>
    <w:rsid w:val="00A17156"/>
    <w:rsid w:val="00A176D5"/>
    <w:rsid w:val="00A17974"/>
    <w:rsid w:val="00A21031"/>
    <w:rsid w:val="00A21065"/>
    <w:rsid w:val="00A21376"/>
    <w:rsid w:val="00A21CFE"/>
    <w:rsid w:val="00A23C41"/>
    <w:rsid w:val="00A24629"/>
    <w:rsid w:val="00A248C2"/>
    <w:rsid w:val="00A24B7C"/>
    <w:rsid w:val="00A24D93"/>
    <w:rsid w:val="00A25AE7"/>
    <w:rsid w:val="00A2644C"/>
    <w:rsid w:val="00A27AE2"/>
    <w:rsid w:val="00A27DD2"/>
    <w:rsid w:val="00A27EC7"/>
    <w:rsid w:val="00A30101"/>
    <w:rsid w:val="00A30639"/>
    <w:rsid w:val="00A30FB9"/>
    <w:rsid w:val="00A31C2F"/>
    <w:rsid w:val="00A32424"/>
    <w:rsid w:val="00A32DAC"/>
    <w:rsid w:val="00A32E8C"/>
    <w:rsid w:val="00A32EA2"/>
    <w:rsid w:val="00A32F9F"/>
    <w:rsid w:val="00A34845"/>
    <w:rsid w:val="00A34B76"/>
    <w:rsid w:val="00A3548D"/>
    <w:rsid w:val="00A35939"/>
    <w:rsid w:val="00A367A6"/>
    <w:rsid w:val="00A36A9A"/>
    <w:rsid w:val="00A373E4"/>
    <w:rsid w:val="00A37896"/>
    <w:rsid w:val="00A40395"/>
    <w:rsid w:val="00A41A3D"/>
    <w:rsid w:val="00A4229A"/>
    <w:rsid w:val="00A425A9"/>
    <w:rsid w:val="00A42A77"/>
    <w:rsid w:val="00A42D6F"/>
    <w:rsid w:val="00A431F4"/>
    <w:rsid w:val="00A4377E"/>
    <w:rsid w:val="00A43987"/>
    <w:rsid w:val="00A43CB8"/>
    <w:rsid w:val="00A4416F"/>
    <w:rsid w:val="00A44603"/>
    <w:rsid w:val="00A448A1"/>
    <w:rsid w:val="00A44ECB"/>
    <w:rsid w:val="00A451BC"/>
    <w:rsid w:val="00A45FAF"/>
    <w:rsid w:val="00A4778B"/>
    <w:rsid w:val="00A47AC5"/>
    <w:rsid w:val="00A50A1D"/>
    <w:rsid w:val="00A51574"/>
    <w:rsid w:val="00A52CDE"/>
    <w:rsid w:val="00A53DD5"/>
    <w:rsid w:val="00A53FDE"/>
    <w:rsid w:val="00A545D2"/>
    <w:rsid w:val="00A56645"/>
    <w:rsid w:val="00A57284"/>
    <w:rsid w:val="00A5764D"/>
    <w:rsid w:val="00A60448"/>
    <w:rsid w:val="00A607C1"/>
    <w:rsid w:val="00A60CAF"/>
    <w:rsid w:val="00A615EE"/>
    <w:rsid w:val="00A61653"/>
    <w:rsid w:val="00A61A99"/>
    <w:rsid w:val="00A627C2"/>
    <w:rsid w:val="00A62CC7"/>
    <w:rsid w:val="00A64880"/>
    <w:rsid w:val="00A64EF1"/>
    <w:rsid w:val="00A6574B"/>
    <w:rsid w:val="00A65936"/>
    <w:rsid w:val="00A670BF"/>
    <w:rsid w:val="00A70EAB"/>
    <w:rsid w:val="00A71488"/>
    <w:rsid w:val="00A7159F"/>
    <w:rsid w:val="00A721FA"/>
    <w:rsid w:val="00A72A56"/>
    <w:rsid w:val="00A73007"/>
    <w:rsid w:val="00A73866"/>
    <w:rsid w:val="00A73E89"/>
    <w:rsid w:val="00A7540B"/>
    <w:rsid w:val="00A756AF"/>
    <w:rsid w:val="00A75BAB"/>
    <w:rsid w:val="00A75D05"/>
    <w:rsid w:val="00A7617F"/>
    <w:rsid w:val="00A76396"/>
    <w:rsid w:val="00A764AC"/>
    <w:rsid w:val="00A76534"/>
    <w:rsid w:val="00A76B89"/>
    <w:rsid w:val="00A76BB7"/>
    <w:rsid w:val="00A76BBE"/>
    <w:rsid w:val="00A80988"/>
    <w:rsid w:val="00A80BB0"/>
    <w:rsid w:val="00A82084"/>
    <w:rsid w:val="00A82824"/>
    <w:rsid w:val="00A8284F"/>
    <w:rsid w:val="00A82B29"/>
    <w:rsid w:val="00A82D2B"/>
    <w:rsid w:val="00A83243"/>
    <w:rsid w:val="00A840A5"/>
    <w:rsid w:val="00A846E2"/>
    <w:rsid w:val="00A847C4"/>
    <w:rsid w:val="00A84B47"/>
    <w:rsid w:val="00A84C79"/>
    <w:rsid w:val="00A85A49"/>
    <w:rsid w:val="00A8646F"/>
    <w:rsid w:val="00A87304"/>
    <w:rsid w:val="00A87853"/>
    <w:rsid w:val="00A87AAB"/>
    <w:rsid w:val="00A87C13"/>
    <w:rsid w:val="00A87F75"/>
    <w:rsid w:val="00A9013E"/>
    <w:rsid w:val="00A90290"/>
    <w:rsid w:val="00A90A42"/>
    <w:rsid w:val="00A90AB5"/>
    <w:rsid w:val="00A90D50"/>
    <w:rsid w:val="00A91E24"/>
    <w:rsid w:val="00A92676"/>
    <w:rsid w:val="00A93364"/>
    <w:rsid w:val="00A93690"/>
    <w:rsid w:val="00A93F1A"/>
    <w:rsid w:val="00A943FE"/>
    <w:rsid w:val="00A94DA4"/>
    <w:rsid w:val="00A94E68"/>
    <w:rsid w:val="00A954BA"/>
    <w:rsid w:val="00A95C4F"/>
    <w:rsid w:val="00A95DF1"/>
    <w:rsid w:val="00A964D8"/>
    <w:rsid w:val="00A966F7"/>
    <w:rsid w:val="00A96759"/>
    <w:rsid w:val="00A967AC"/>
    <w:rsid w:val="00A9696D"/>
    <w:rsid w:val="00A969E1"/>
    <w:rsid w:val="00A96CA1"/>
    <w:rsid w:val="00A97259"/>
    <w:rsid w:val="00A97336"/>
    <w:rsid w:val="00A977C3"/>
    <w:rsid w:val="00A97E1E"/>
    <w:rsid w:val="00AA0897"/>
    <w:rsid w:val="00AA0958"/>
    <w:rsid w:val="00AA1FE4"/>
    <w:rsid w:val="00AA2280"/>
    <w:rsid w:val="00AA3DEF"/>
    <w:rsid w:val="00AA41B0"/>
    <w:rsid w:val="00AA4C1C"/>
    <w:rsid w:val="00AA4F8C"/>
    <w:rsid w:val="00AA4FA3"/>
    <w:rsid w:val="00AA59DC"/>
    <w:rsid w:val="00AA63A2"/>
    <w:rsid w:val="00AA6648"/>
    <w:rsid w:val="00AA666F"/>
    <w:rsid w:val="00AA6CE5"/>
    <w:rsid w:val="00AA6D4E"/>
    <w:rsid w:val="00AA7081"/>
    <w:rsid w:val="00AA71AD"/>
    <w:rsid w:val="00AA7C2E"/>
    <w:rsid w:val="00AB0169"/>
    <w:rsid w:val="00AB0900"/>
    <w:rsid w:val="00AB1F52"/>
    <w:rsid w:val="00AB2124"/>
    <w:rsid w:val="00AB2414"/>
    <w:rsid w:val="00AB412B"/>
    <w:rsid w:val="00AB4E92"/>
    <w:rsid w:val="00AB50E8"/>
    <w:rsid w:val="00AB5CBC"/>
    <w:rsid w:val="00AB65A2"/>
    <w:rsid w:val="00AB79E9"/>
    <w:rsid w:val="00AB7E56"/>
    <w:rsid w:val="00AB7EC3"/>
    <w:rsid w:val="00AB7F59"/>
    <w:rsid w:val="00AC0416"/>
    <w:rsid w:val="00AC042E"/>
    <w:rsid w:val="00AC0DA9"/>
    <w:rsid w:val="00AC0DE6"/>
    <w:rsid w:val="00AC0EA6"/>
    <w:rsid w:val="00AC1209"/>
    <w:rsid w:val="00AC1294"/>
    <w:rsid w:val="00AC18A0"/>
    <w:rsid w:val="00AC193B"/>
    <w:rsid w:val="00AC1995"/>
    <w:rsid w:val="00AC2039"/>
    <w:rsid w:val="00AC2546"/>
    <w:rsid w:val="00AC2AA4"/>
    <w:rsid w:val="00AC2E19"/>
    <w:rsid w:val="00AC3091"/>
    <w:rsid w:val="00AC3190"/>
    <w:rsid w:val="00AC4692"/>
    <w:rsid w:val="00AC47D0"/>
    <w:rsid w:val="00AC4B6B"/>
    <w:rsid w:val="00AC4D70"/>
    <w:rsid w:val="00AC5213"/>
    <w:rsid w:val="00AC5C32"/>
    <w:rsid w:val="00AC5D15"/>
    <w:rsid w:val="00AC63ED"/>
    <w:rsid w:val="00AC6789"/>
    <w:rsid w:val="00AC6A07"/>
    <w:rsid w:val="00AC6F4D"/>
    <w:rsid w:val="00AC71E4"/>
    <w:rsid w:val="00AD0286"/>
    <w:rsid w:val="00AD121F"/>
    <w:rsid w:val="00AD1370"/>
    <w:rsid w:val="00AD1791"/>
    <w:rsid w:val="00AD32F8"/>
    <w:rsid w:val="00AD3734"/>
    <w:rsid w:val="00AD3C5E"/>
    <w:rsid w:val="00AD3C8B"/>
    <w:rsid w:val="00AD4252"/>
    <w:rsid w:val="00AD44FA"/>
    <w:rsid w:val="00AD585C"/>
    <w:rsid w:val="00AD5983"/>
    <w:rsid w:val="00AD651B"/>
    <w:rsid w:val="00AD6BFA"/>
    <w:rsid w:val="00AD6F86"/>
    <w:rsid w:val="00AD7260"/>
    <w:rsid w:val="00AD7407"/>
    <w:rsid w:val="00AD76DD"/>
    <w:rsid w:val="00AD7844"/>
    <w:rsid w:val="00AD78CA"/>
    <w:rsid w:val="00AD7980"/>
    <w:rsid w:val="00AE0706"/>
    <w:rsid w:val="00AE0BB3"/>
    <w:rsid w:val="00AE1198"/>
    <w:rsid w:val="00AE1C18"/>
    <w:rsid w:val="00AE1CC9"/>
    <w:rsid w:val="00AE312E"/>
    <w:rsid w:val="00AE3190"/>
    <w:rsid w:val="00AE37DC"/>
    <w:rsid w:val="00AE3D95"/>
    <w:rsid w:val="00AE3F5D"/>
    <w:rsid w:val="00AE4103"/>
    <w:rsid w:val="00AE41C8"/>
    <w:rsid w:val="00AE57A5"/>
    <w:rsid w:val="00AE6B75"/>
    <w:rsid w:val="00AE7190"/>
    <w:rsid w:val="00AE7A5D"/>
    <w:rsid w:val="00AF012B"/>
    <w:rsid w:val="00AF0D50"/>
    <w:rsid w:val="00AF2475"/>
    <w:rsid w:val="00AF30B8"/>
    <w:rsid w:val="00AF34D0"/>
    <w:rsid w:val="00AF3973"/>
    <w:rsid w:val="00AF3EA1"/>
    <w:rsid w:val="00AF3FCA"/>
    <w:rsid w:val="00AF4325"/>
    <w:rsid w:val="00AF57DC"/>
    <w:rsid w:val="00AF5869"/>
    <w:rsid w:val="00AF5898"/>
    <w:rsid w:val="00AF5938"/>
    <w:rsid w:val="00AF5A11"/>
    <w:rsid w:val="00AF72F5"/>
    <w:rsid w:val="00B01122"/>
    <w:rsid w:val="00B0167E"/>
    <w:rsid w:val="00B0208C"/>
    <w:rsid w:val="00B02455"/>
    <w:rsid w:val="00B027A6"/>
    <w:rsid w:val="00B0388E"/>
    <w:rsid w:val="00B03F17"/>
    <w:rsid w:val="00B04356"/>
    <w:rsid w:val="00B04686"/>
    <w:rsid w:val="00B04D14"/>
    <w:rsid w:val="00B0640D"/>
    <w:rsid w:val="00B064B3"/>
    <w:rsid w:val="00B06864"/>
    <w:rsid w:val="00B068FA"/>
    <w:rsid w:val="00B06A80"/>
    <w:rsid w:val="00B06EFC"/>
    <w:rsid w:val="00B07C34"/>
    <w:rsid w:val="00B114F4"/>
    <w:rsid w:val="00B11C91"/>
    <w:rsid w:val="00B11DBB"/>
    <w:rsid w:val="00B12B17"/>
    <w:rsid w:val="00B12F82"/>
    <w:rsid w:val="00B1317D"/>
    <w:rsid w:val="00B1331E"/>
    <w:rsid w:val="00B1362F"/>
    <w:rsid w:val="00B13A8B"/>
    <w:rsid w:val="00B142C3"/>
    <w:rsid w:val="00B15317"/>
    <w:rsid w:val="00B153D9"/>
    <w:rsid w:val="00B1694D"/>
    <w:rsid w:val="00B16BD6"/>
    <w:rsid w:val="00B17433"/>
    <w:rsid w:val="00B176F6"/>
    <w:rsid w:val="00B20818"/>
    <w:rsid w:val="00B208C8"/>
    <w:rsid w:val="00B21436"/>
    <w:rsid w:val="00B219B6"/>
    <w:rsid w:val="00B22099"/>
    <w:rsid w:val="00B22563"/>
    <w:rsid w:val="00B22BC0"/>
    <w:rsid w:val="00B23CE5"/>
    <w:rsid w:val="00B2425F"/>
    <w:rsid w:val="00B242F8"/>
    <w:rsid w:val="00B27DE1"/>
    <w:rsid w:val="00B3147F"/>
    <w:rsid w:val="00B32225"/>
    <w:rsid w:val="00B32A46"/>
    <w:rsid w:val="00B33687"/>
    <w:rsid w:val="00B3393E"/>
    <w:rsid w:val="00B33B36"/>
    <w:rsid w:val="00B33E68"/>
    <w:rsid w:val="00B346FB"/>
    <w:rsid w:val="00B34765"/>
    <w:rsid w:val="00B34960"/>
    <w:rsid w:val="00B3505D"/>
    <w:rsid w:val="00B354A5"/>
    <w:rsid w:val="00B35802"/>
    <w:rsid w:val="00B360B4"/>
    <w:rsid w:val="00B37F55"/>
    <w:rsid w:val="00B37F91"/>
    <w:rsid w:val="00B42721"/>
    <w:rsid w:val="00B43680"/>
    <w:rsid w:val="00B439F9"/>
    <w:rsid w:val="00B44334"/>
    <w:rsid w:val="00B44FF3"/>
    <w:rsid w:val="00B456C0"/>
    <w:rsid w:val="00B458CB"/>
    <w:rsid w:val="00B46C97"/>
    <w:rsid w:val="00B471DA"/>
    <w:rsid w:val="00B47213"/>
    <w:rsid w:val="00B47228"/>
    <w:rsid w:val="00B4733F"/>
    <w:rsid w:val="00B477BC"/>
    <w:rsid w:val="00B47808"/>
    <w:rsid w:val="00B47B2B"/>
    <w:rsid w:val="00B50C9D"/>
    <w:rsid w:val="00B50F66"/>
    <w:rsid w:val="00B51C1E"/>
    <w:rsid w:val="00B51E95"/>
    <w:rsid w:val="00B52176"/>
    <w:rsid w:val="00B528F3"/>
    <w:rsid w:val="00B5297A"/>
    <w:rsid w:val="00B52F8A"/>
    <w:rsid w:val="00B532BC"/>
    <w:rsid w:val="00B5348A"/>
    <w:rsid w:val="00B53FA6"/>
    <w:rsid w:val="00B54FBE"/>
    <w:rsid w:val="00B553F2"/>
    <w:rsid w:val="00B55D3C"/>
    <w:rsid w:val="00B55FEE"/>
    <w:rsid w:val="00B56021"/>
    <w:rsid w:val="00B57302"/>
    <w:rsid w:val="00B573ED"/>
    <w:rsid w:val="00B57A82"/>
    <w:rsid w:val="00B57A89"/>
    <w:rsid w:val="00B57CBA"/>
    <w:rsid w:val="00B57CEC"/>
    <w:rsid w:val="00B60371"/>
    <w:rsid w:val="00B603D2"/>
    <w:rsid w:val="00B6054D"/>
    <w:rsid w:val="00B60F8B"/>
    <w:rsid w:val="00B61231"/>
    <w:rsid w:val="00B62285"/>
    <w:rsid w:val="00B62A1B"/>
    <w:rsid w:val="00B63FE0"/>
    <w:rsid w:val="00B64016"/>
    <w:rsid w:val="00B64AD3"/>
    <w:rsid w:val="00B653B2"/>
    <w:rsid w:val="00B65E09"/>
    <w:rsid w:val="00B66C37"/>
    <w:rsid w:val="00B66E6E"/>
    <w:rsid w:val="00B6727E"/>
    <w:rsid w:val="00B67ED8"/>
    <w:rsid w:val="00B70134"/>
    <w:rsid w:val="00B705BE"/>
    <w:rsid w:val="00B70B0A"/>
    <w:rsid w:val="00B70B43"/>
    <w:rsid w:val="00B70F66"/>
    <w:rsid w:val="00B7125E"/>
    <w:rsid w:val="00B713C1"/>
    <w:rsid w:val="00B71537"/>
    <w:rsid w:val="00B7156C"/>
    <w:rsid w:val="00B7161F"/>
    <w:rsid w:val="00B71917"/>
    <w:rsid w:val="00B719B4"/>
    <w:rsid w:val="00B71EEA"/>
    <w:rsid w:val="00B72102"/>
    <w:rsid w:val="00B723F5"/>
    <w:rsid w:val="00B729C3"/>
    <w:rsid w:val="00B72B44"/>
    <w:rsid w:val="00B741DD"/>
    <w:rsid w:val="00B74A6D"/>
    <w:rsid w:val="00B754BF"/>
    <w:rsid w:val="00B75648"/>
    <w:rsid w:val="00B75BC6"/>
    <w:rsid w:val="00B75C6D"/>
    <w:rsid w:val="00B75F52"/>
    <w:rsid w:val="00B76A1F"/>
    <w:rsid w:val="00B80777"/>
    <w:rsid w:val="00B80E8A"/>
    <w:rsid w:val="00B814EC"/>
    <w:rsid w:val="00B81EDF"/>
    <w:rsid w:val="00B81FA3"/>
    <w:rsid w:val="00B81FA9"/>
    <w:rsid w:val="00B822D3"/>
    <w:rsid w:val="00B826A9"/>
    <w:rsid w:val="00B82981"/>
    <w:rsid w:val="00B82A12"/>
    <w:rsid w:val="00B84229"/>
    <w:rsid w:val="00B84D79"/>
    <w:rsid w:val="00B84F85"/>
    <w:rsid w:val="00B85289"/>
    <w:rsid w:val="00B85986"/>
    <w:rsid w:val="00B860D1"/>
    <w:rsid w:val="00B86E8C"/>
    <w:rsid w:val="00B8765B"/>
    <w:rsid w:val="00B877E6"/>
    <w:rsid w:val="00B877F0"/>
    <w:rsid w:val="00B87DAB"/>
    <w:rsid w:val="00B87F41"/>
    <w:rsid w:val="00B90641"/>
    <w:rsid w:val="00B90D01"/>
    <w:rsid w:val="00B91A84"/>
    <w:rsid w:val="00B91F8E"/>
    <w:rsid w:val="00B928FD"/>
    <w:rsid w:val="00B92B40"/>
    <w:rsid w:val="00B931D1"/>
    <w:rsid w:val="00B93853"/>
    <w:rsid w:val="00B93BC9"/>
    <w:rsid w:val="00B949C7"/>
    <w:rsid w:val="00B95B42"/>
    <w:rsid w:val="00B95E7F"/>
    <w:rsid w:val="00B9603D"/>
    <w:rsid w:val="00B96F79"/>
    <w:rsid w:val="00B9750D"/>
    <w:rsid w:val="00B9759F"/>
    <w:rsid w:val="00B977DE"/>
    <w:rsid w:val="00B97FD8"/>
    <w:rsid w:val="00BA06F8"/>
    <w:rsid w:val="00BA0767"/>
    <w:rsid w:val="00BA095B"/>
    <w:rsid w:val="00BA23CD"/>
    <w:rsid w:val="00BA282A"/>
    <w:rsid w:val="00BA2A93"/>
    <w:rsid w:val="00BA2C2C"/>
    <w:rsid w:val="00BA33D7"/>
    <w:rsid w:val="00BA3817"/>
    <w:rsid w:val="00BA3E60"/>
    <w:rsid w:val="00BA4A36"/>
    <w:rsid w:val="00BA596A"/>
    <w:rsid w:val="00BA6041"/>
    <w:rsid w:val="00BA609D"/>
    <w:rsid w:val="00BA64D0"/>
    <w:rsid w:val="00BA6C53"/>
    <w:rsid w:val="00BA7B02"/>
    <w:rsid w:val="00BB002B"/>
    <w:rsid w:val="00BB09A9"/>
    <w:rsid w:val="00BB1815"/>
    <w:rsid w:val="00BB1A85"/>
    <w:rsid w:val="00BB2061"/>
    <w:rsid w:val="00BB24DC"/>
    <w:rsid w:val="00BB27B7"/>
    <w:rsid w:val="00BB28D1"/>
    <w:rsid w:val="00BB2C2D"/>
    <w:rsid w:val="00BB2FE1"/>
    <w:rsid w:val="00BB3BDE"/>
    <w:rsid w:val="00BB556B"/>
    <w:rsid w:val="00BB5BBC"/>
    <w:rsid w:val="00BB5C2E"/>
    <w:rsid w:val="00BB5DF8"/>
    <w:rsid w:val="00BB6230"/>
    <w:rsid w:val="00BB67C3"/>
    <w:rsid w:val="00BB6A0A"/>
    <w:rsid w:val="00BB6A21"/>
    <w:rsid w:val="00BB6F6D"/>
    <w:rsid w:val="00BB72A9"/>
    <w:rsid w:val="00BC0B22"/>
    <w:rsid w:val="00BC1462"/>
    <w:rsid w:val="00BC1AB6"/>
    <w:rsid w:val="00BC25E3"/>
    <w:rsid w:val="00BC2D08"/>
    <w:rsid w:val="00BC3434"/>
    <w:rsid w:val="00BC3894"/>
    <w:rsid w:val="00BC3A8B"/>
    <w:rsid w:val="00BC3C2E"/>
    <w:rsid w:val="00BC3E85"/>
    <w:rsid w:val="00BC4152"/>
    <w:rsid w:val="00BC4B06"/>
    <w:rsid w:val="00BC4E29"/>
    <w:rsid w:val="00BC4E84"/>
    <w:rsid w:val="00BC52A9"/>
    <w:rsid w:val="00BC584F"/>
    <w:rsid w:val="00BC6124"/>
    <w:rsid w:val="00BC6442"/>
    <w:rsid w:val="00BC7829"/>
    <w:rsid w:val="00BC7A6E"/>
    <w:rsid w:val="00BC7DBD"/>
    <w:rsid w:val="00BD0C3E"/>
    <w:rsid w:val="00BD0E38"/>
    <w:rsid w:val="00BD14CA"/>
    <w:rsid w:val="00BD176A"/>
    <w:rsid w:val="00BD2AC6"/>
    <w:rsid w:val="00BD2B50"/>
    <w:rsid w:val="00BD2EEB"/>
    <w:rsid w:val="00BD3855"/>
    <w:rsid w:val="00BD3FED"/>
    <w:rsid w:val="00BD46E9"/>
    <w:rsid w:val="00BD4D1A"/>
    <w:rsid w:val="00BD509B"/>
    <w:rsid w:val="00BD5797"/>
    <w:rsid w:val="00BE09D2"/>
    <w:rsid w:val="00BE10E0"/>
    <w:rsid w:val="00BE1B06"/>
    <w:rsid w:val="00BE23DE"/>
    <w:rsid w:val="00BE2A27"/>
    <w:rsid w:val="00BE2DA7"/>
    <w:rsid w:val="00BE3348"/>
    <w:rsid w:val="00BE41D5"/>
    <w:rsid w:val="00BE4840"/>
    <w:rsid w:val="00BE51C9"/>
    <w:rsid w:val="00BE586F"/>
    <w:rsid w:val="00BE5AB5"/>
    <w:rsid w:val="00BE62AF"/>
    <w:rsid w:val="00BE6553"/>
    <w:rsid w:val="00BE6CAB"/>
    <w:rsid w:val="00BE745D"/>
    <w:rsid w:val="00BE757C"/>
    <w:rsid w:val="00BF060A"/>
    <w:rsid w:val="00BF0BA1"/>
    <w:rsid w:val="00BF11FC"/>
    <w:rsid w:val="00BF203F"/>
    <w:rsid w:val="00BF2290"/>
    <w:rsid w:val="00BF3260"/>
    <w:rsid w:val="00BF378E"/>
    <w:rsid w:val="00BF4968"/>
    <w:rsid w:val="00BF5A45"/>
    <w:rsid w:val="00BF61FF"/>
    <w:rsid w:val="00BF6D03"/>
    <w:rsid w:val="00BF7E8D"/>
    <w:rsid w:val="00C000E2"/>
    <w:rsid w:val="00C0076E"/>
    <w:rsid w:val="00C012CE"/>
    <w:rsid w:val="00C01513"/>
    <w:rsid w:val="00C01DB4"/>
    <w:rsid w:val="00C0238B"/>
    <w:rsid w:val="00C02473"/>
    <w:rsid w:val="00C0297C"/>
    <w:rsid w:val="00C02D54"/>
    <w:rsid w:val="00C02FBD"/>
    <w:rsid w:val="00C03232"/>
    <w:rsid w:val="00C0416E"/>
    <w:rsid w:val="00C04819"/>
    <w:rsid w:val="00C04855"/>
    <w:rsid w:val="00C04D1C"/>
    <w:rsid w:val="00C04D5A"/>
    <w:rsid w:val="00C04DA5"/>
    <w:rsid w:val="00C05832"/>
    <w:rsid w:val="00C05A24"/>
    <w:rsid w:val="00C06599"/>
    <w:rsid w:val="00C06FFF"/>
    <w:rsid w:val="00C07612"/>
    <w:rsid w:val="00C0798A"/>
    <w:rsid w:val="00C07B1D"/>
    <w:rsid w:val="00C07E5E"/>
    <w:rsid w:val="00C106AB"/>
    <w:rsid w:val="00C113F1"/>
    <w:rsid w:val="00C11824"/>
    <w:rsid w:val="00C11F3B"/>
    <w:rsid w:val="00C13108"/>
    <w:rsid w:val="00C1345C"/>
    <w:rsid w:val="00C14825"/>
    <w:rsid w:val="00C14C57"/>
    <w:rsid w:val="00C15A53"/>
    <w:rsid w:val="00C16527"/>
    <w:rsid w:val="00C16679"/>
    <w:rsid w:val="00C166F5"/>
    <w:rsid w:val="00C16B3E"/>
    <w:rsid w:val="00C16B84"/>
    <w:rsid w:val="00C17304"/>
    <w:rsid w:val="00C20CCC"/>
    <w:rsid w:val="00C212CA"/>
    <w:rsid w:val="00C22A59"/>
    <w:rsid w:val="00C22BE3"/>
    <w:rsid w:val="00C23439"/>
    <w:rsid w:val="00C23875"/>
    <w:rsid w:val="00C2388E"/>
    <w:rsid w:val="00C24C96"/>
    <w:rsid w:val="00C25F29"/>
    <w:rsid w:val="00C2613A"/>
    <w:rsid w:val="00C26DF6"/>
    <w:rsid w:val="00C271A7"/>
    <w:rsid w:val="00C27795"/>
    <w:rsid w:val="00C278FF"/>
    <w:rsid w:val="00C27BC4"/>
    <w:rsid w:val="00C30B2B"/>
    <w:rsid w:val="00C30BB9"/>
    <w:rsid w:val="00C319DC"/>
    <w:rsid w:val="00C322A9"/>
    <w:rsid w:val="00C3269A"/>
    <w:rsid w:val="00C32F0F"/>
    <w:rsid w:val="00C32FF8"/>
    <w:rsid w:val="00C330B7"/>
    <w:rsid w:val="00C33A4A"/>
    <w:rsid w:val="00C33D2C"/>
    <w:rsid w:val="00C3401A"/>
    <w:rsid w:val="00C347A0"/>
    <w:rsid w:val="00C358D3"/>
    <w:rsid w:val="00C36DDB"/>
    <w:rsid w:val="00C36EC1"/>
    <w:rsid w:val="00C40274"/>
    <w:rsid w:val="00C40EAA"/>
    <w:rsid w:val="00C40ED5"/>
    <w:rsid w:val="00C40FB9"/>
    <w:rsid w:val="00C41B3D"/>
    <w:rsid w:val="00C4244A"/>
    <w:rsid w:val="00C42D98"/>
    <w:rsid w:val="00C43307"/>
    <w:rsid w:val="00C4361B"/>
    <w:rsid w:val="00C437DD"/>
    <w:rsid w:val="00C439FC"/>
    <w:rsid w:val="00C44412"/>
    <w:rsid w:val="00C44B24"/>
    <w:rsid w:val="00C44D5D"/>
    <w:rsid w:val="00C4574F"/>
    <w:rsid w:val="00C45D77"/>
    <w:rsid w:val="00C46C2D"/>
    <w:rsid w:val="00C471E3"/>
    <w:rsid w:val="00C47ABA"/>
    <w:rsid w:val="00C47BFB"/>
    <w:rsid w:val="00C47CF7"/>
    <w:rsid w:val="00C5058B"/>
    <w:rsid w:val="00C5157B"/>
    <w:rsid w:val="00C51671"/>
    <w:rsid w:val="00C52BF0"/>
    <w:rsid w:val="00C52C37"/>
    <w:rsid w:val="00C535AA"/>
    <w:rsid w:val="00C53F85"/>
    <w:rsid w:val="00C5461B"/>
    <w:rsid w:val="00C54645"/>
    <w:rsid w:val="00C5568A"/>
    <w:rsid w:val="00C561D5"/>
    <w:rsid w:val="00C564F0"/>
    <w:rsid w:val="00C56860"/>
    <w:rsid w:val="00C56F9F"/>
    <w:rsid w:val="00C57136"/>
    <w:rsid w:val="00C572D4"/>
    <w:rsid w:val="00C57D39"/>
    <w:rsid w:val="00C57DA4"/>
    <w:rsid w:val="00C61201"/>
    <w:rsid w:val="00C615A0"/>
    <w:rsid w:val="00C615AE"/>
    <w:rsid w:val="00C61CA4"/>
    <w:rsid w:val="00C622E6"/>
    <w:rsid w:val="00C62311"/>
    <w:rsid w:val="00C6233F"/>
    <w:rsid w:val="00C64311"/>
    <w:rsid w:val="00C64594"/>
    <w:rsid w:val="00C64817"/>
    <w:rsid w:val="00C64E4B"/>
    <w:rsid w:val="00C65E55"/>
    <w:rsid w:val="00C6662E"/>
    <w:rsid w:val="00C666B1"/>
    <w:rsid w:val="00C66A68"/>
    <w:rsid w:val="00C66D4C"/>
    <w:rsid w:val="00C66FC9"/>
    <w:rsid w:val="00C674E2"/>
    <w:rsid w:val="00C67F42"/>
    <w:rsid w:val="00C7027A"/>
    <w:rsid w:val="00C70D52"/>
    <w:rsid w:val="00C70F96"/>
    <w:rsid w:val="00C71127"/>
    <w:rsid w:val="00C71613"/>
    <w:rsid w:val="00C71882"/>
    <w:rsid w:val="00C727E4"/>
    <w:rsid w:val="00C72AA7"/>
    <w:rsid w:val="00C72D94"/>
    <w:rsid w:val="00C72E60"/>
    <w:rsid w:val="00C730AC"/>
    <w:rsid w:val="00C73819"/>
    <w:rsid w:val="00C73D86"/>
    <w:rsid w:val="00C73DB3"/>
    <w:rsid w:val="00C74C9D"/>
    <w:rsid w:val="00C76D6D"/>
    <w:rsid w:val="00C778EE"/>
    <w:rsid w:val="00C77AF0"/>
    <w:rsid w:val="00C77E61"/>
    <w:rsid w:val="00C81113"/>
    <w:rsid w:val="00C812E3"/>
    <w:rsid w:val="00C8168B"/>
    <w:rsid w:val="00C819A2"/>
    <w:rsid w:val="00C81D8E"/>
    <w:rsid w:val="00C82198"/>
    <w:rsid w:val="00C82638"/>
    <w:rsid w:val="00C8290A"/>
    <w:rsid w:val="00C83129"/>
    <w:rsid w:val="00C836C2"/>
    <w:rsid w:val="00C83E07"/>
    <w:rsid w:val="00C857AB"/>
    <w:rsid w:val="00C85EE4"/>
    <w:rsid w:val="00C86946"/>
    <w:rsid w:val="00C87280"/>
    <w:rsid w:val="00C90749"/>
    <w:rsid w:val="00C9118F"/>
    <w:rsid w:val="00C91764"/>
    <w:rsid w:val="00C91AAF"/>
    <w:rsid w:val="00C92E1F"/>
    <w:rsid w:val="00C92E46"/>
    <w:rsid w:val="00C9333C"/>
    <w:rsid w:val="00C93A45"/>
    <w:rsid w:val="00C946B4"/>
    <w:rsid w:val="00C9513A"/>
    <w:rsid w:val="00C95A9D"/>
    <w:rsid w:val="00C9639A"/>
    <w:rsid w:val="00C9647D"/>
    <w:rsid w:val="00C967DE"/>
    <w:rsid w:val="00C9767A"/>
    <w:rsid w:val="00C97F5A"/>
    <w:rsid w:val="00CA0883"/>
    <w:rsid w:val="00CA0D95"/>
    <w:rsid w:val="00CA1804"/>
    <w:rsid w:val="00CA2A7C"/>
    <w:rsid w:val="00CA34A2"/>
    <w:rsid w:val="00CA41C8"/>
    <w:rsid w:val="00CA420D"/>
    <w:rsid w:val="00CA44B3"/>
    <w:rsid w:val="00CA4741"/>
    <w:rsid w:val="00CA484A"/>
    <w:rsid w:val="00CA51BB"/>
    <w:rsid w:val="00CA5322"/>
    <w:rsid w:val="00CA6442"/>
    <w:rsid w:val="00CA6D13"/>
    <w:rsid w:val="00CA7354"/>
    <w:rsid w:val="00CA753F"/>
    <w:rsid w:val="00CA7C17"/>
    <w:rsid w:val="00CA7F5B"/>
    <w:rsid w:val="00CB01DE"/>
    <w:rsid w:val="00CB0202"/>
    <w:rsid w:val="00CB0BAD"/>
    <w:rsid w:val="00CB14F4"/>
    <w:rsid w:val="00CB191A"/>
    <w:rsid w:val="00CB3530"/>
    <w:rsid w:val="00CB5135"/>
    <w:rsid w:val="00CB5BE7"/>
    <w:rsid w:val="00CB5C1E"/>
    <w:rsid w:val="00CB6496"/>
    <w:rsid w:val="00CB6AB5"/>
    <w:rsid w:val="00CB6EE3"/>
    <w:rsid w:val="00CB6FE1"/>
    <w:rsid w:val="00CB6FEC"/>
    <w:rsid w:val="00CB715C"/>
    <w:rsid w:val="00CB737A"/>
    <w:rsid w:val="00CB74F3"/>
    <w:rsid w:val="00CB7805"/>
    <w:rsid w:val="00CC0473"/>
    <w:rsid w:val="00CC06C7"/>
    <w:rsid w:val="00CC1741"/>
    <w:rsid w:val="00CC2C10"/>
    <w:rsid w:val="00CC339D"/>
    <w:rsid w:val="00CC3696"/>
    <w:rsid w:val="00CC3930"/>
    <w:rsid w:val="00CC3C35"/>
    <w:rsid w:val="00CC430C"/>
    <w:rsid w:val="00CC48C8"/>
    <w:rsid w:val="00CC5724"/>
    <w:rsid w:val="00CC5769"/>
    <w:rsid w:val="00CC5A8C"/>
    <w:rsid w:val="00CC5EB4"/>
    <w:rsid w:val="00CC61B5"/>
    <w:rsid w:val="00CC6239"/>
    <w:rsid w:val="00CC63DA"/>
    <w:rsid w:val="00CC6931"/>
    <w:rsid w:val="00CC7048"/>
    <w:rsid w:val="00CC7824"/>
    <w:rsid w:val="00CC901C"/>
    <w:rsid w:val="00CD086D"/>
    <w:rsid w:val="00CD0A28"/>
    <w:rsid w:val="00CD0AC3"/>
    <w:rsid w:val="00CD1984"/>
    <w:rsid w:val="00CD1D1E"/>
    <w:rsid w:val="00CD2748"/>
    <w:rsid w:val="00CD319D"/>
    <w:rsid w:val="00CD35A1"/>
    <w:rsid w:val="00CD3BE4"/>
    <w:rsid w:val="00CD3D11"/>
    <w:rsid w:val="00CD3EBF"/>
    <w:rsid w:val="00CD41C2"/>
    <w:rsid w:val="00CD51D1"/>
    <w:rsid w:val="00CD5BDD"/>
    <w:rsid w:val="00CD5F62"/>
    <w:rsid w:val="00CD6683"/>
    <w:rsid w:val="00CD6B76"/>
    <w:rsid w:val="00CD7877"/>
    <w:rsid w:val="00CD7F1F"/>
    <w:rsid w:val="00CE06C0"/>
    <w:rsid w:val="00CE0901"/>
    <w:rsid w:val="00CE0F3E"/>
    <w:rsid w:val="00CE10DF"/>
    <w:rsid w:val="00CE12E9"/>
    <w:rsid w:val="00CE2DB6"/>
    <w:rsid w:val="00CE4B49"/>
    <w:rsid w:val="00CE6E7B"/>
    <w:rsid w:val="00CE7C19"/>
    <w:rsid w:val="00CF0842"/>
    <w:rsid w:val="00CF0873"/>
    <w:rsid w:val="00CF1499"/>
    <w:rsid w:val="00CF151F"/>
    <w:rsid w:val="00CF1D1B"/>
    <w:rsid w:val="00CF2286"/>
    <w:rsid w:val="00CF243B"/>
    <w:rsid w:val="00CF26F2"/>
    <w:rsid w:val="00CF2E04"/>
    <w:rsid w:val="00CF2E72"/>
    <w:rsid w:val="00CF3127"/>
    <w:rsid w:val="00CF32F1"/>
    <w:rsid w:val="00CF3425"/>
    <w:rsid w:val="00CF37EB"/>
    <w:rsid w:val="00CF3AB7"/>
    <w:rsid w:val="00CF4342"/>
    <w:rsid w:val="00CF478D"/>
    <w:rsid w:val="00CF4B4C"/>
    <w:rsid w:val="00CF4C9D"/>
    <w:rsid w:val="00CF50F9"/>
    <w:rsid w:val="00CF51FB"/>
    <w:rsid w:val="00CF61B9"/>
    <w:rsid w:val="00CF671F"/>
    <w:rsid w:val="00CF68C3"/>
    <w:rsid w:val="00CF76FD"/>
    <w:rsid w:val="00D0091B"/>
    <w:rsid w:val="00D01959"/>
    <w:rsid w:val="00D02D88"/>
    <w:rsid w:val="00D03694"/>
    <w:rsid w:val="00D0427B"/>
    <w:rsid w:val="00D04D4F"/>
    <w:rsid w:val="00D04D83"/>
    <w:rsid w:val="00D050A8"/>
    <w:rsid w:val="00D05AEB"/>
    <w:rsid w:val="00D05D8E"/>
    <w:rsid w:val="00D0687E"/>
    <w:rsid w:val="00D07550"/>
    <w:rsid w:val="00D1061E"/>
    <w:rsid w:val="00D10622"/>
    <w:rsid w:val="00D10884"/>
    <w:rsid w:val="00D10E5F"/>
    <w:rsid w:val="00D10F3C"/>
    <w:rsid w:val="00D110C1"/>
    <w:rsid w:val="00D1175C"/>
    <w:rsid w:val="00D125BC"/>
    <w:rsid w:val="00D1449A"/>
    <w:rsid w:val="00D147CD"/>
    <w:rsid w:val="00D14E70"/>
    <w:rsid w:val="00D15718"/>
    <w:rsid w:val="00D16412"/>
    <w:rsid w:val="00D1689D"/>
    <w:rsid w:val="00D216BE"/>
    <w:rsid w:val="00D21BE5"/>
    <w:rsid w:val="00D21C04"/>
    <w:rsid w:val="00D237AA"/>
    <w:rsid w:val="00D23EB1"/>
    <w:rsid w:val="00D24476"/>
    <w:rsid w:val="00D244D3"/>
    <w:rsid w:val="00D24BA1"/>
    <w:rsid w:val="00D24C6A"/>
    <w:rsid w:val="00D24E35"/>
    <w:rsid w:val="00D25E9B"/>
    <w:rsid w:val="00D260D0"/>
    <w:rsid w:val="00D26A54"/>
    <w:rsid w:val="00D273FC"/>
    <w:rsid w:val="00D27526"/>
    <w:rsid w:val="00D27541"/>
    <w:rsid w:val="00D27B7F"/>
    <w:rsid w:val="00D27DB5"/>
    <w:rsid w:val="00D27E43"/>
    <w:rsid w:val="00D301A3"/>
    <w:rsid w:val="00D302DA"/>
    <w:rsid w:val="00D30557"/>
    <w:rsid w:val="00D3090A"/>
    <w:rsid w:val="00D30D71"/>
    <w:rsid w:val="00D312DD"/>
    <w:rsid w:val="00D316C3"/>
    <w:rsid w:val="00D317A8"/>
    <w:rsid w:val="00D32719"/>
    <w:rsid w:val="00D32980"/>
    <w:rsid w:val="00D33494"/>
    <w:rsid w:val="00D34937"/>
    <w:rsid w:val="00D34C83"/>
    <w:rsid w:val="00D3564E"/>
    <w:rsid w:val="00D3729A"/>
    <w:rsid w:val="00D37DF8"/>
    <w:rsid w:val="00D37EEB"/>
    <w:rsid w:val="00D37EF7"/>
    <w:rsid w:val="00D40DA4"/>
    <w:rsid w:val="00D4117E"/>
    <w:rsid w:val="00D41E41"/>
    <w:rsid w:val="00D420F6"/>
    <w:rsid w:val="00D426F3"/>
    <w:rsid w:val="00D436EF"/>
    <w:rsid w:val="00D43A1E"/>
    <w:rsid w:val="00D43AD9"/>
    <w:rsid w:val="00D43F2D"/>
    <w:rsid w:val="00D44398"/>
    <w:rsid w:val="00D4442D"/>
    <w:rsid w:val="00D44703"/>
    <w:rsid w:val="00D44FC9"/>
    <w:rsid w:val="00D451CF"/>
    <w:rsid w:val="00D4535D"/>
    <w:rsid w:val="00D45DD7"/>
    <w:rsid w:val="00D4677E"/>
    <w:rsid w:val="00D46900"/>
    <w:rsid w:val="00D47C5E"/>
    <w:rsid w:val="00D501F5"/>
    <w:rsid w:val="00D52052"/>
    <w:rsid w:val="00D52583"/>
    <w:rsid w:val="00D529F6"/>
    <w:rsid w:val="00D53A85"/>
    <w:rsid w:val="00D53B55"/>
    <w:rsid w:val="00D53E18"/>
    <w:rsid w:val="00D54647"/>
    <w:rsid w:val="00D5546F"/>
    <w:rsid w:val="00D55E33"/>
    <w:rsid w:val="00D56319"/>
    <w:rsid w:val="00D5723F"/>
    <w:rsid w:val="00D579B9"/>
    <w:rsid w:val="00D57BDE"/>
    <w:rsid w:val="00D57E09"/>
    <w:rsid w:val="00D605DB"/>
    <w:rsid w:val="00D61897"/>
    <w:rsid w:val="00D62B89"/>
    <w:rsid w:val="00D62DF3"/>
    <w:rsid w:val="00D643C0"/>
    <w:rsid w:val="00D64646"/>
    <w:rsid w:val="00D6491C"/>
    <w:rsid w:val="00D65318"/>
    <w:rsid w:val="00D668B2"/>
    <w:rsid w:val="00D67011"/>
    <w:rsid w:val="00D670E4"/>
    <w:rsid w:val="00D701CA"/>
    <w:rsid w:val="00D7078B"/>
    <w:rsid w:val="00D70BEB"/>
    <w:rsid w:val="00D70CD5"/>
    <w:rsid w:val="00D7148A"/>
    <w:rsid w:val="00D71842"/>
    <w:rsid w:val="00D71922"/>
    <w:rsid w:val="00D71A91"/>
    <w:rsid w:val="00D72736"/>
    <w:rsid w:val="00D728AE"/>
    <w:rsid w:val="00D72E27"/>
    <w:rsid w:val="00D72EB6"/>
    <w:rsid w:val="00D73643"/>
    <w:rsid w:val="00D74A3F"/>
    <w:rsid w:val="00D74C85"/>
    <w:rsid w:val="00D7513F"/>
    <w:rsid w:val="00D76D31"/>
    <w:rsid w:val="00D76D3E"/>
    <w:rsid w:val="00D76E7D"/>
    <w:rsid w:val="00D7797E"/>
    <w:rsid w:val="00D77BF4"/>
    <w:rsid w:val="00D77C40"/>
    <w:rsid w:val="00D77E8B"/>
    <w:rsid w:val="00D80C2E"/>
    <w:rsid w:val="00D81296"/>
    <w:rsid w:val="00D82483"/>
    <w:rsid w:val="00D82DCD"/>
    <w:rsid w:val="00D83585"/>
    <w:rsid w:val="00D8369C"/>
    <w:rsid w:val="00D8395E"/>
    <w:rsid w:val="00D83AEC"/>
    <w:rsid w:val="00D84DF5"/>
    <w:rsid w:val="00D854F3"/>
    <w:rsid w:val="00D86B73"/>
    <w:rsid w:val="00D8780D"/>
    <w:rsid w:val="00D8783F"/>
    <w:rsid w:val="00D9014F"/>
    <w:rsid w:val="00D90632"/>
    <w:rsid w:val="00D90B18"/>
    <w:rsid w:val="00D90BF7"/>
    <w:rsid w:val="00D90E35"/>
    <w:rsid w:val="00D933A2"/>
    <w:rsid w:val="00D9360A"/>
    <w:rsid w:val="00D93CBD"/>
    <w:rsid w:val="00D93FB7"/>
    <w:rsid w:val="00D94341"/>
    <w:rsid w:val="00D9541A"/>
    <w:rsid w:val="00D95E7C"/>
    <w:rsid w:val="00D962C7"/>
    <w:rsid w:val="00D9656B"/>
    <w:rsid w:val="00D973A5"/>
    <w:rsid w:val="00DA0210"/>
    <w:rsid w:val="00DA0892"/>
    <w:rsid w:val="00DA23F9"/>
    <w:rsid w:val="00DA29F6"/>
    <w:rsid w:val="00DA2BA6"/>
    <w:rsid w:val="00DA3B9C"/>
    <w:rsid w:val="00DA3CCF"/>
    <w:rsid w:val="00DA4254"/>
    <w:rsid w:val="00DA4CEA"/>
    <w:rsid w:val="00DA5F7D"/>
    <w:rsid w:val="00DA6032"/>
    <w:rsid w:val="00DA6FA2"/>
    <w:rsid w:val="00DA7715"/>
    <w:rsid w:val="00DA7FEF"/>
    <w:rsid w:val="00DB06C7"/>
    <w:rsid w:val="00DB07F4"/>
    <w:rsid w:val="00DB1A08"/>
    <w:rsid w:val="00DB1AAD"/>
    <w:rsid w:val="00DB1AB9"/>
    <w:rsid w:val="00DB258E"/>
    <w:rsid w:val="00DB25A6"/>
    <w:rsid w:val="00DB32B3"/>
    <w:rsid w:val="00DB399D"/>
    <w:rsid w:val="00DB4F7E"/>
    <w:rsid w:val="00DB5B8F"/>
    <w:rsid w:val="00DB63F3"/>
    <w:rsid w:val="00DB6EC4"/>
    <w:rsid w:val="00DB7D9A"/>
    <w:rsid w:val="00DC01C1"/>
    <w:rsid w:val="00DC0588"/>
    <w:rsid w:val="00DC0BD0"/>
    <w:rsid w:val="00DC1360"/>
    <w:rsid w:val="00DC1624"/>
    <w:rsid w:val="00DC2540"/>
    <w:rsid w:val="00DC2E65"/>
    <w:rsid w:val="00DC2F61"/>
    <w:rsid w:val="00DC4024"/>
    <w:rsid w:val="00DC449C"/>
    <w:rsid w:val="00DC4539"/>
    <w:rsid w:val="00DC548A"/>
    <w:rsid w:val="00DC59B8"/>
    <w:rsid w:val="00DC59C8"/>
    <w:rsid w:val="00DC59E5"/>
    <w:rsid w:val="00DC5A11"/>
    <w:rsid w:val="00DC5DE0"/>
    <w:rsid w:val="00DC66E0"/>
    <w:rsid w:val="00DC6A13"/>
    <w:rsid w:val="00DC6E7C"/>
    <w:rsid w:val="00DC7287"/>
    <w:rsid w:val="00DC7F6D"/>
    <w:rsid w:val="00DD05FF"/>
    <w:rsid w:val="00DD1754"/>
    <w:rsid w:val="00DD18A7"/>
    <w:rsid w:val="00DD1E99"/>
    <w:rsid w:val="00DD25AE"/>
    <w:rsid w:val="00DD26E0"/>
    <w:rsid w:val="00DD3598"/>
    <w:rsid w:val="00DD38E2"/>
    <w:rsid w:val="00DD3C09"/>
    <w:rsid w:val="00DD42C6"/>
    <w:rsid w:val="00DD44A4"/>
    <w:rsid w:val="00DD535C"/>
    <w:rsid w:val="00DD5458"/>
    <w:rsid w:val="00DD5636"/>
    <w:rsid w:val="00DD57AD"/>
    <w:rsid w:val="00DD5F54"/>
    <w:rsid w:val="00DE0339"/>
    <w:rsid w:val="00DE0B93"/>
    <w:rsid w:val="00DE17AE"/>
    <w:rsid w:val="00DE1E7A"/>
    <w:rsid w:val="00DE20CF"/>
    <w:rsid w:val="00DE2759"/>
    <w:rsid w:val="00DE27AD"/>
    <w:rsid w:val="00DE353D"/>
    <w:rsid w:val="00DE3778"/>
    <w:rsid w:val="00DE4CF4"/>
    <w:rsid w:val="00DE6B5B"/>
    <w:rsid w:val="00DE6FBA"/>
    <w:rsid w:val="00DE7831"/>
    <w:rsid w:val="00DE7959"/>
    <w:rsid w:val="00DF05AB"/>
    <w:rsid w:val="00DF074E"/>
    <w:rsid w:val="00DF076E"/>
    <w:rsid w:val="00DF1401"/>
    <w:rsid w:val="00DF17CD"/>
    <w:rsid w:val="00DF22A2"/>
    <w:rsid w:val="00DF2C1F"/>
    <w:rsid w:val="00DF332E"/>
    <w:rsid w:val="00DF3B8B"/>
    <w:rsid w:val="00DF3CA9"/>
    <w:rsid w:val="00DF3E12"/>
    <w:rsid w:val="00DF4667"/>
    <w:rsid w:val="00DF54AB"/>
    <w:rsid w:val="00DF54CA"/>
    <w:rsid w:val="00DF6B83"/>
    <w:rsid w:val="00DF7604"/>
    <w:rsid w:val="00E003CF"/>
    <w:rsid w:val="00E0183D"/>
    <w:rsid w:val="00E0196F"/>
    <w:rsid w:val="00E01E33"/>
    <w:rsid w:val="00E029C3"/>
    <w:rsid w:val="00E02E05"/>
    <w:rsid w:val="00E02E45"/>
    <w:rsid w:val="00E03115"/>
    <w:rsid w:val="00E04762"/>
    <w:rsid w:val="00E04A3A"/>
    <w:rsid w:val="00E04DA9"/>
    <w:rsid w:val="00E04DC8"/>
    <w:rsid w:val="00E04FCC"/>
    <w:rsid w:val="00E05760"/>
    <w:rsid w:val="00E05A08"/>
    <w:rsid w:val="00E05F09"/>
    <w:rsid w:val="00E05F67"/>
    <w:rsid w:val="00E0633B"/>
    <w:rsid w:val="00E06E0E"/>
    <w:rsid w:val="00E07E4D"/>
    <w:rsid w:val="00E100A9"/>
    <w:rsid w:val="00E1026B"/>
    <w:rsid w:val="00E11236"/>
    <w:rsid w:val="00E1159C"/>
    <w:rsid w:val="00E11A32"/>
    <w:rsid w:val="00E12B0A"/>
    <w:rsid w:val="00E130CA"/>
    <w:rsid w:val="00E1334E"/>
    <w:rsid w:val="00E1355F"/>
    <w:rsid w:val="00E14C7B"/>
    <w:rsid w:val="00E14CF7"/>
    <w:rsid w:val="00E15383"/>
    <w:rsid w:val="00E15F25"/>
    <w:rsid w:val="00E165F4"/>
    <w:rsid w:val="00E16A5B"/>
    <w:rsid w:val="00E17402"/>
    <w:rsid w:val="00E17A27"/>
    <w:rsid w:val="00E17A83"/>
    <w:rsid w:val="00E17CEE"/>
    <w:rsid w:val="00E20681"/>
    <w:rsid w:val="00E21102"/>
    <w:rsid w:val="00E211FA"/>
    <w:rsid w:val="00E212FE"/>
    <w:rsid w:val="00E215C6"/>
    <w:rsid w:val="00E21685"/>
    <w:rsid w:val="00E21E84"/>
    <w:rsid w:val="00E22661"/>
    <w:rsid w:val="00E227C1"/>
    <w:rsid w:val="00E2288B"/>
    <w:rsid w:val="00E22A22"/>
    <w:rsid w:val="00E23329"/>
    <w:rsid w:val="00E23790"/>
    <w:rsid w:val="00E237BB"/>
    <w:rsid w:val="00E24839"/>
    <w:rsid w:val="00E24AA6"/>
    <w:rsid w:val="00E2564C"/>
    <w:rsid w:val="00E256ED"/>
    <w:rsid w:val="00E26467"/>
    <w:rsid w:val="00E26556"/>
    <w:rsid w:val="00E266BB"/>
    <w:rsid w:val="00E271A9"/>
    <w:rsid w:val="00E274E3"/>
    <w:rsid w:val="00E278E3"/>
    <w:rsid w:val="00E27B35"/>
    <w:rsid w:val="00E27E7A"/>
    <w:rsid w:val="00E30443"/>
    <w:rsid w:val="00E3085F"/>
    <w:rsid w:val="00E308AD"/>
    <w:rsid w:val="00E30F06"/>
    <w:rsid w:val="00E31EB6"/>
    <w:rsid w:val="00E32057"/>
    <w:rsid w:val="00E3267D"/>
    <w:rsid w:val="00E326C4"/>
    <w:rsid w:val="00E328EA"/>
    <w:rsid w:val="00E339A0"/>
    <w:rsid w:val="00E33BF4"/>
    <w:rsid w:val="00E33D9C"/>
    <w:rsid w:val="00E33F3F"/>
    <w:rsid w:val="00E34983"/>
    <w:rsid w:val="00E34DB1"/>
    <w:rsid w:val="00E35F92"/>
    <w:rsid w:val="00E371F6"/>
    <w:rsid w:val="00E37B7C"/>
    <w:rsid w:val="00E40631"/>
    <w:rsid w:val="00E40C01"/>
    <w:rsid w:val="00E40CCA"/>
    <w:rsid w:val="00E40D1F"/>
    <w:rsid w:val="00E419AA"/>
    <w:rsid w:val="00E41C78"/>
    <w:rsid w:val="00E42AFD"/>
    <w:rsid w:val="00E42D6E"/>
    <w:rsid w:val="00E42F94"/>
    <w:rsid w:val="00E43146"/>
    <w:rsid w:val="00E43384"/>
    <w:rsid w:val="00E43C14"/>
    <w:rsid w:val="00E4467D"/>
    <w:rsid w:val="00E446EC"/>
    <w:rsid w:val="00E44B9A"/>
    <w:rsid w:val="00E45815"/>
    <w:rsid w:val="00E460E8"/>
    <w:rsid w:val="00E47AF7"/>
    <w:rsid w:val="00E47E06"/>
    <w:rsid w:val="00E50EB5"/>
    <w:rsid w:val="00E50F48"/>
    <w:rsid w:val="00E5138A"/>
    <w:rsid w:val="00E51640"/>
    <w:rsid w:val="00E51CD7"/>
    <w:rsid w:val="00E52D3A"/>
    <w:rsid w:val="00E531C2"/>
    <w:rsid w:val="00E55F84"/>
    <w:rsid w:val="00E562C8"/>
    <w:rsid w:val="00E563AD"/>
    <w:rsid w:val="00E56F04"/>
    <w:rsid w:val="00E5708C"/>
    <w:rsid w:val="00E57BC8"/>
    <w:rsid w:val="00E57BFC"/>
    <w:rsid w:val="00E57E01"/>
    <w:rsid w:val="00E57F89"/>
    <w:rsid w:val="00E60107"/>
    <w:rsid w:val="00E602FE"/>
    <w:rsid w:val="00E610B4"/>
    <w:rsid w:val="00E6112F"/>
    <w:rsid w:val="00E613E6"/>
    <w:rsid w:val="00E615E0"/>
    <w:rsid w:val="00E63263"/>
    <w:rsid w:val="00E636F5"/>
    <w:rsid w:val="00E6376A"/>
    <w:rsid w:val="00E63BEA"/>
    <w:rsid w:val="00E63FCB"/>
    <w:rsid w:val="00E64365"/>
    <w:rsid w:val="00E64F56"/>
    <w:rsid w:val="00E64FE8"/>
    <w:rsid w:val="00E654FF"/>
    <w:rsid w:val="00E66837"/>
    <w:rsid w:val="00E66A67"/>
    <w:rsid w:val="00E66A76"/>
    <w:rsid w:val="00E66E33"/>
    <w:rsid w:val="00E6712D"/>
    <w:rsid w:val="00E67F15"/>
    <w:rsid w:val="00E707A6"/>
    <w:rsid w:val="00E7105C"/>
    <w:rsid w:val="00E7127F"/>
    <w:rsid w:val="00E713F4"/>
    <w:rsid w:val="00E71484"/>
    <w:rsid w:val="00E71CE5"/>
    <w:rsid w:val="00E72D1A"/>
    <w:rsid w:val="00E72D70"/>
    <w:rsid w:val="00E73F1E"/>
    <w:rsid w:val="00E7400F"/>
    <w:rsid w:val="00E7419E"/>
    <w:rsid w:val="00E74E89"/>
    <w:rsid w:val="00E802F5"/>
    <w:rsid w:val="00E80355"/>
    <w:rsid w:val="00E80B28"/>
    <w:rsid w:val="00E816A4"/>
    <w:rsid w:val="00E81BE5"/>
    <w:rsid w:val="00E824D5"/>
    <w:rsid w:val="00E82653"/>
    <w:rsid w:val="00E82746"/>
    <w:rsid w:val="00E82D3B"/>
    <w:rsid w:val="00E82F3A"/>
    <w:rsid w:val="00E8310A"/>
    <w:rsid w:val="00E8320B"/>
    <w:rsid w:val="00E83368"/>
    <w:rsid w:val="00E837EE"/>
    <w:rsid w:val="00E83870"/>
    <w:rsid w:val="00E83BAB"/>
    <w:rsid w:val="00E83E92"/>
    <w:rsid w:val="00E84539"/>
    <w:rsid w:val="00E846CA"/>
    <w:rsid w:val="00E853D2"/>
    <w:rsid w:val="00E8551B"/>
    <w:rsid w:val="00E86031"/>
    <w:rsid w:val="00E8622F"/>
    <w:rsid w:val="00E86B83"/>
    <w:rsid w:val="00E87154"/>
    <w:rsid w:val="00E8CF54"/>
    <w:rsid w:val="00E9044F"/>
    <w:rsid w:val="00E90C43"/>
    <w:rsid w:val="00E91028"/>
    <w:rsid w:val="00E914FB"/>
    <w:rsid w:val="00E91C95"/>
    <w:rsid w:val="00E920D5"/>
    <w:rsid w:val="00E9220F"/>
    <w:rsid w:val="00E92340"/>
    <w:rsid w:val="00E9267B"/>
    <w:rsid w:val="00E92A87"/>
    <w:rsid w:val="00E93190"/>
    <w:rsid w:val="00E935BD"/>
    <w:rsid w:val="00E94143"/>
    <w:rsid w:val="00E9498D"/>
    <w:rsid w:val="00E94A79"/>
    <w:rsid w:val="00E94BC4"/>
    <w:rsid w:val="00E94CB2"/>
    <w:rsid w:val="00E95C2F"/>
    <w:rsid w:val="00E968BF"/>
    <w:rsid w:val="00E96B0F"/>
    <w:rsid w:val="00E96E29"/>
    <w:rsid w:val="00E96F79"/>
    <w:rsid w:val="00E97094"/>
    <w:rsid w:val="00E97748"/>
    <w:rsid w:val="00E978B4"/>
    <w:rsid w:val="00EA0640"/>
    <w:rsid w:val="00EA0A6C"/>
    <w:rsid w:val="00EA14C6"/>
    <w:rsid w:val="00EA1523"/>
    <w:rsid w:val="00EA1E56"/>
    <w:rsid w:val="00EA42A9"/>
    <w:rsid w:val="00EA42AB"/>
    <w:rsid w:val="00EA46C2"/>
    <w:rsid w:val="00EA46D0"/>
    <w:rsid w:val="00EA4B02"/>
    <w:rsid w:val="00EA56C6"/>
    <w:rsid w:val="00EA5750"/>
    <w:rsid w:val="00EA5965"/>
    <w:rsid w:val="00EA70D5"/>
    <w:rsid w:val="00EA7697"/>
    <w:rsid w:val="00EA7888"/>
    <w:rsid w:val="00EA7943"/>
    <w:rsid w:val="00EA7A1D"/>
    <w:rsid w:val="00EA7EA7"/>
    <w:rsid w:val="00EB078A"/>
    <w:rsid w:val="00EB0C49"/>
    <w:rsid w:val="00EB0E0B"/>
    <w:rsid w:val="00EB1EBD"/>
    <w:rsid w:val="00EB24D3"/>
    <w:rsid w:val="00EB3150"/>
    <w:rsid w:val="00EB3B41"/>
    <w:rsid w:val="00EB3C58"/>
    <w:rsid w:val="00EB5303"/>
    <w:rsid w:val="00EB5E4A"/>
    <w:rsid w:val="00EB5EBC"/>
    <w:rsid w:val="00EB5F75"/>
    <w:rsid w:val="00EB6CCB"/>
    <w:rsid w:val="00EB721F"/>
    <w:rsid w:val="00EB7A7E"/>
    <w:rsid w:val="00EB7AB0"/>
    <w:rsid w:val="00EB7DC1"/>
    <w:rsid w:val="00EC1B28"/>
    <w:rsid w:val="00EC2092"/>
    <w:rsid w:val="00EC2411"/>
    <w:rsid w:val="00EC2437"/>
    <w:rsid w:val="00EC2D0C"/>
    <w:rsid w:val="00EC3341"/>
    <w:rsid w:val="00EC38AF"/>
    <w:rsid w:val="00EC3A08"/>
    <w:rsid w:val="00EC3AC8"/>
    <w:rsid w:val="00EC3B6C"/>
    <w:rsid w:val="00EC3BE2"/>
    <w:rsid w:val="00EC3F41"/>
    <w:rsid w:val="00EC44C5"/>
    <w:rsid w:val="00EC475E"/>
    <w:rsid w:val="00EC47DA"/>
    <w:rsid w:val="00EC4A01"/>
    <w:rsid w:val="00EC57AE"/>
    <w:rsid w:val="00EC5DE6"/>
    <w:rsid w:val="00EC5F29"/>
    <w:rsid w:val="00EC6061"/>
    <w:rsid w:val="00EC61A5"/>
    <w:rsid w:val="00EC640E"/>
    <w:rsid w:val="00EC7228"/>
    <w:rsid w:val="00EC7D5D"/>
    <w:rsid w:val="00ED05E5"/>
    <w:rsid w:val="00ED0C41"/>
    <w:rsid w:val="00ED0F81"/>
    <w:rsid w:val="00ED1084"/>
    <w:rsid w:val="00ED1A8C"/>
    <w:rsid w:val="00ED1DA4"/>
    <w:rsid w:val="00ED1EE8"/>
    <w:rsid w:val="00ED2410"/>
    <w:rsid w:val="00ED28EE"/>
    <w:rsid w:val="00ED2AA3"/>
    <w:rsid w:val="00ED3647"/>
    <w:rsid w:val="00ED3C58"/>
    <w:rsid w:val="00ED3D46"/>
    <w:rsid w:val="00ED4165"/>
    <w:rsid w:val="00ED46CE"/>
    <w:rsid w:val="00ED60EA"/>
    <w:rsid w:val="00ED6F39"/>
    <w:rsid w:val="00ED767C"/>
    <w:rsid w:val="00EE16AE"/>
    <w:rsid w:val="00EE301D"/>
    <w:rsid w:val="00EE33BD"/>
    <w:rsid w:val="00EE3915"/>
    <w:rsid w:val="00EE4103"/>
    <w:rsid w:val="00EE4706"/>
    <w:rsid w:val="00EE4708"/>
    <w:rsid w:val="00EE6395"/>
    <w:rsid w:val="00EE75A7"/>
    <w:rsid w:val="00EE773C"/>
    <w:rsid w:val="00EF0A45"/>
    <w:rsid w:val="00EF0D63"/>
    <w:rsid w:val="00EF0FDA"/>
    <w:rsid w:val="00EF1560"/>
    <w:rsid w:val="00EF2133"/>
    <w:rsid w:val="00EF2143"/>
    <w:rsid w:val="00EF358B"/>
    <w:rsid w:val="00EF385C"/>
    <w:rsid w:val="00EF3F85"/>
    <w:rsid w:val="00EF42CB"/>
    <w:rsid w:val="00EF4CC9"/>
    <w:rsid w:val="00EF4CCA"/>
    <w:rsid w:val="00EF5716"/>
    <w:rsid w:val="00EF5FAF"/>
    <w:rsid w:val="00EF6223"/>
    <w:rsid w:val="00EF63EF"/>
    <w:rsid w:val="00EF6471"/>
    <w:rsid w:val="00EF6804"/>
    <w:rsid w:val="00EF685A"/>
    <w:rsid w:val="00EF7B2F"/>
    <w:rsid w:val="00F00505"/>
    <w:rsid w:val="00F0099B"/>
    <w:rsid w:val="00F00FAB"/>
    <w:rsid w:val="00F0154A"/>
    <w:rsid w:val="00F01852"/>
    <w:rsid w:val="00F02252"/>
    <w:rsid w:val="00F022CB"/>
    <w:rsid w:val="00F02BAE"/>
    <w:rsid w:val="00F03343"/>
    <w:rsid w:val="00F046B3"/>
    <w:rsid w:val="00F04F4E"/>
    <w:rsid w:val="00F05ADB"/>
    <w:rsid w:val="00F05B08"/>
    <w:rsid w:val="00F062E6"/>
    <w:rsid w:val="00F074B5"/>
    <w:rsid w:val="00F0764D"/>
    <w:rsid w:val="00F077BA"/>
    <w:rsid w:val="00F103F2"/>
    <w:rsid w:val="00F119A2"/>
    <w:rsid w:val="00F11F16"/>
    <w:rsid w:val="00F12ADF"/>
    <w:rsid w:val="00F12FB3"/>
    <w:rsid w:val="00F13830"/>
    <w:rsid w:val="00F13F68"/>
    <w:rsid w:val="00F1442B"/>
    <w:rsid w:val="00F14E30"/>
    <w:rsid w:val="00F14EA1"/>
    <w:rsid w:val="00F1532B"/>
    <w:rsid w:val="00F15383"/>
    <w:rsid w:val="00F153A0"/>
    <w:rsid w:val="00F1554F"/>
    <w:rsid w:val="00F15DE2"/>
    <w:rsid w:val="00F16257"/>
    <w:rsid w:val="00F169D2"/>
    <w:rsid w:val="00F16CB6"/>
    <w:rsid w:val="00F17A40"/>
    <w:rsid w:val="00F204AF"/>
    <w:rsid w:val="00F21799"/>
    <w:rsid w:val="00F21A24"/>
    <w:rsid w:val="00F21AAF"/>
    <w:rsid w:val="00F21D1E"/>
    <w:rsid w:val="00F21DC3"/>
    <w:rsid w:val="00F22E35"/>
    <w:rsid w:val="00F22E96"/>
    <w:rsid w:val="00F2362C"/>
    <w:rsid w:val="00F24E55"/>
    <w:rsid w:val="00F267DF"/>
    <w:rsid w:val="00F27031"/>
    <w:rsid w:val="00F27459"/>
    <w:rsid w:val="00F278F1"/>
    <w:rsid w:val="00F30479"/>
    <w:rsid w:val="00F3070B"/>
    <w:rsid w:val="00F30909"/>
    <w:rsid w:val="00F30C7A"/>
    <w:rsid w:val="00F310A1"/>
    <w:rsid w:val="00F31574"/>
    <w:rsid w:val="00F31C26"/>
    <w:rsid w:val="00F33305"/>
    <w:rsid w:val="00F33343"/>
    <w:rsid w:val="00F3366B"/>
    <w:rsid w:val="00F33C2C"/>
    <w:rsid w:val="00F33FA2"/>
    <w:rsid w:val="00F34B33"/>
    <w:rsid w:val="00F34D8A"/>
    <w:rsid w:val="00F34E48"/>
    <w:rsid w:val="00F35A77"/>
    <w:rsid w:val="00F35C62"/>
    <w:rsid w:val="00F36681"/>
    <w:rsid w:val="00F36B21"/>
    <w:rsid w:val="00F36BB4"/>
    <w:rsid w:val="00F37852"/>
    <w:rsid w:val="00F378E9"/>
    <w:rsid w:val="00F37A41"/>
    <w:rsid w:val="00F37E44"/>
    <w:rsid w:val="00F40098"/>
    <w:rsid w:val="00F40806"/>
    <w:rsid w:val="00F40893"/>
    <w:rsid w:val="00F41A22"/>
    <w:rsid w:val="00F41E89"/>
    <w:rsid w:val="00F43B58"/>
    <w:rsid w:val="00F4441E"/>
    <w:rsid w:val="00F4486C"/>
    <w:rsid w:val="00F449B0"/>
    <w:rsid w:val="00F44A7F"/>
    <w:rsid w:val="00F44C58"/>
    <w:rsid w:val="00F44CE4"/>
    <w:rsid w:val="00F45009"/>
    <w:rsid w:val="00F45B25"/>
    <w:rsid w:val="00F45B8D"/>
    <w:rsid w:val="00F46CA9"/>
    <w:rsid w:val="00F47F44"/>
    <w:rsid w:val="00F50402"/>
    <w:rsid w:val="00F50B80"/>
    <w:rsid w:val="00F511E7"/>
    <w:rsid w:val="00F51520"/>
    <w:rsid w:val="00F527E5"/>
    <w:rsid w:val="00F5311A"/>
    <w:rsid w:val="00F53A05"/>
    <w:rsid w:val="00F54292"/>
    <w:rsid w:val="00F54B01"/>
    <w:rsid w:val="00F54D0C"/>
    <w:rsid w:val="00F550D1"/>
    <w:rsid w:val="00F5683A"/>
    <w:rsid w:val="00F56947"/>
    <w:rsid w:val="00F56F42"/>
    <w:rsid w:val="00F56FE4"/>
    <w:rsid w:val="00F5708C"/>
    <w:rsid w:val="00F57E93"/>
    <w:rsid w:val="00F57F9F"/>
    <w:rsid w:val="00F60555"/>
    <w:rsid w:val="00F6086B"/>
    <w:rsid w:val="00F615B3"/>
    <w:rsid w:val="00F61FA6"/>
    <w:rsid w:val="00F62148"/>
    <w:rsid w:val="00F622D8"/>
    <w:rsid w:val="00F64D62"/>
    <w:rsid w:val="00F65305"/>
    <w:rsid w:val="00F6561F"/>
    <w:rsid w:val="00F66086"/>
    <w:rsid w:val="00F6668F"/>
    <w:rsid w:val="00F67137"/>
    <w:rsid w:val="00F67761"/>
    <w:rsid w:val="00F67984"/>
    <w:rsid w:val="00F67B01"/>
    <w:rsid w:val="00F67BA6"/>
    <w:rsid w:val="00F67D8A"/>
    <w:rsid w:val="00F6D3A4"/>
    <w:rsid w:val="00F7043C"/>
    <w:rsid w:val="00F70797"/>
    <w:rsid w:val="00F70831"/>
    <w:rsid w:val="00F71EC8"/>
    <w:rsid w:val="00F72346"/>
    <w:rsid w:val="00F72BF2"/>
    <w:rsid w:val="00F7377F"/>
    <w:rsid w:val="00F73AA7"/>
    <w:rsid w:val="00F73F75"/>
    <w:rsid w:val="00F742C2"/>
    <w:rsid w:val="00F74A47"/>
    <w:rsid w:val="00F74A9B"/>
    <w:rsid w:val="00F74B92"/>
    <w:rsid w:val="00F74E4E"/>
    <w:rsid w:val="00F75036"/>
    <w:rsid w:val="00F75362"/>
    <w:rsid w:val="00F758E7"/>
    <w:rsid w:val="00F75F72"/>
    <w:rsid w:val="00F76518"/>
    <w:rsid w:val="00F76C12"/>
    <w:rsid w:val="00F77036"/>
    <w:rsid w:val="00F778AF"/>
    <w:rsid w:val="00F8088A"/>
    <w:rsid w:val="00F80DE8"/>
    <w:rsid w:val="00F8121D"/>
    <w:rsid w:val="00F81FBF"/>
    <w:rsid w:val="00F82125"/>
    <w:rsid w:val="00F83D9F"/>
    <w:rsid w:val="00F83DBB"/>
    <w:rsid w:val="00F83E89"/>
    <w:rsid w:val="00F84825"/>
    <w:rsid w:val="00F84A06"/>
    <w:rsid w:val="00F84B74"/>
    <w:rsid w:val="00F84FFE"/>
    <w:rsid w:val="00F85058"/>
    <w:rsid w:val="00F85349"/>
    <w:rsid w:val="00F856C7"/>
    <w:rsid w:val="00F85E6B"/>
    <w:rsid w:val="00F86206"/>
    <w:rsid w:val="00F866D3"/>
    <w:rsid w:val="00F86CB6"/>
    <w:rsid w:val="00F86F5E"/>
    <w:rsid w:val="00F86F83"/>
    <w:rsid w:val="00F870C8"/>
    <w:rsid w:val="00F870C9"/>
    <w:rsid w:val="00F877CF"/>
    <w:rsid w:val="00F87F2F"/>
    <w:rsid w:val="00F90ADA"/>
    <w:rsid w:val="00F90BE6"/>
    <w:rsid w:val="00F910A3"/>
    <w:rsid w:val="00F9157E"/>
    <w:rsid w:val="00F91B61"/>
    <w:rsid w:val="00F92136"/>
    <w:rsid w:val="00F923E2"/>
    <w:rsid w:val="00F926C4"/>
    <w:rsid w:val="00F927E8"/>
    <w:rsid w:val="00F93109"/>
    <w:rsid w:val="00F93BD7"/>
    <w:rsid w:val="00F93DC4"/>
    <w:rsid w:val="00F9541C"/>
    <w:rsid w:val="00F95F0C"/>
    <w:rsid w:val="00F96BFE"/>
    <w:rsid w:val="00F96DF1"/>
    <w:rsid w:val="00F971F8"/>
    <w:rsid w:val="00F97B67"/>
    <w:rsid w:val="00F97D03"/>
    <w:rsid w:val="00FA049F"/>
    <w:rsid w:val="00FA0923"/>
    <w:rsid w:val="00FA0941"/>
    <w:rsid w:val="00FA09C4"/>
    <w:rsid w:val="00FA0F24"/>
    <w:rsid w:val="00FA1705"/>
    <w:rsid w:val="00FA17DF"/>
    <w:rsid w:val="00FA203C"/>
    <w:rsid w:val="00FA28DD"/>
    <w:rsid w:val="00FA2B18"/>
    <w:rsid w:val="00FA2EC4"/>
    <w:rsid w:val="00FA458B"/>
    <w:rsid w:val="00FA54C4"/>
    <w:rsid w:val="00FA5B9B"/>
    <w:rsid w:val="00FA6728"/>
    <w:rsid w:val="00FA6E60"/>
    <w:rsid w:val="00FA7DEA"/>
    <w:rsid w:val="00FB044A"/>
    <w:rsid w:val="00FB0746"/>
    <w:rsid w:val="00FB0DA4"/>
    <w:rsid w:val="00FB16D6"/>
    <w:rsid w:val="00FB1A21"/>
    <w:rsid w:val="00FB2500"/>
    <w:rsid w:val="00FB3A55"/>
    <w:rsid w:val="00FB3BA0"/>
    <w:rsid w:val="00FB41AF"/>
    <w:rsid w:val="00FB442D"/>
    <w:rsid w:val="00FB56A8"/>
    <w:rsid w:val="00FB5DDA"/>
    <w:rsid w:val="00FB6307"/>
    <w:rsid w:val="00FB6BA2"/>
    <w:rsid w:val="00FB6CF2"/>
    <w:rsid w:val="00FB6FB4"/>
    <w:rsid w:val="00FC11FF"/>
    <w:rsid w:val="00FC1281"/>
    <w:rsid w:val="00FC1BCC"/>
    <w:rsid w:val="00FC204D"/>
    <w:rsid w:val="00FC25F5"/>
    <w:rsid w:val="00FC296B"/>
    <w:rsid w:val="00FC2A04"/>
    <w:rsid w:val="00FC2F1B"/>
    <w:rsid w:val="00FC392D"/>
    <w:rsid w:val="00FC522A"/>
    <w:rsid w:val="00FC5534"/>
    <w:rsid w:val="00FC57AC"/>
    <w:rsid w:val="00FC5EE1"/>
    <w:rsid w:val="00FC6257"/>
    <w:rsid w:val="00FC75DB"/>
    <w:rsid w:val="00FC773C"/>
    <w:rsid w:val="00FC7768"/>
    <w:rsid w:val="00FD0861"/>
    <w:rsid w:val="00FD0DD9"/>
    <w:rsid w:val="00FD13D5"/>
    <w:rsid w:val="00FD21D6"/>
    <w:rsid w:val="00FD26D9"/>
    <w:rsid w:val="00FD35D6"/>
    <w:rsid w:val="00FD3641"/>
    <w:rsid w:val="00FD37D2"/>
    <w:rsid w:val="00FD39A4"/>
    <w:rsid w:val="00FD3A09"/>
    <w:rsid w:val="00FD4296"/>
    <w:rsid w:val="00FD4418"/>
    <w:rsid w:val="00FD505D"/>
    <w:rsid w:val="00FD5ACE"/>
    <w:rsid w:val="00FD5C03"/>
    <w:rsid w:val="00FD5F9C"/>
    <w:rsid w:val="00FD608C"/>
    <w:rsid w:val="00FD6265"/>
    <w:rsid w:val="00FD6CE7"/>
    <w:rsid w:val="00FD6FE6"/>
    <w:rsid w:val="00FD70C5"/>
    <w:rsid w:val="00FD76CF"/>
    <w:rsid w:val="00FE0311"/>
    <w:rsid w:val="00FE07AC"/>
    <w:rsid w:val="00FE0B9F"/>
    <w:rsid w:val="00FE0BAB"/>
    <w:rsid w:val="00FE1086"/>
    <w:rsid w:val="00FE11F5"/>
    <w:rsid w:val="00FE1DF6"/>
    <w:rsid w:val="00FE2727"/>
    <w:rsid w:val="00FE316E"/>
    <w:rsid w:val="00FE31C2"/>
    <w:rsid w:val="00FE37A3"/>
    <w:rsid w:val="00FE394E"/>
    <w:rsid w:val="00FE4DB1"/>
    <w:rsid w:val="00FE4F5C"/>
    <w:rsid w:val="00FE51C4"/>
    <w:rsid w:val="00FE5427"/>
    <w:rsid w:val="00FE63EC"/>
    <w:rsid w:val="00FE670B"/>
    <w:rsid w:val="00FE6731"/>
    <w:rsid w:val="00FE69C9"/>
    <w:rsid w:val="00FE7388"/>
    <w:rsid w:val="00FF068C"/>
    <w:rsid w:val="00FF0700"/>
    <w:rsid w:val="00FF127F"/>
    <w:rsid w:val="00FF12E6"/>
    <w:rsid w:val="00FF1A87"/>
    <w:rsid w:val="00FF1D0F"/>
    <w:rsid w:val="00FF2005"/>
    <w:rsid w:val="00FF24C4"/>
    <w:rsid w:val="00FF2700"/>
    <w:rsid w:val="00FF2D52"/>
    <w:rsid w:val="00FF334A"/>
    <w:rsid w:val="00FF3836"/>
    <w:rsid w:val="00FF4144"/>
    <w:rsid w:val="00FF4445"/>
    <w:rsid w:val="00FF4EC6"/>
    <w:rsid w:val="00FF4F7B"/>
    <w:rsid w:val="00FF57B5"/>
    <w:rsid w:val="00FF5F77"/>
    <w:rsid w:val="00FF5FF6"/>
    <w:rsid w:val="00FF63D8"/>
    <w:rsid w:val="00FF6D21"/>
    <w:rsid w:val="00FF75C7"/>
    <w:rsid w:val="00FF7620"/>
    <w:rsid w:val="00FF770B"/>
    <w:rsid w:val="00FF7936"/>
    <w:rsid w:val="013F3E8A"/>
    <w:rsid w:val="01419142"/>
    <w:rsid w:val="016D578D"/>
    <w:rsid w:val="01BD5A6E"/>
    <w:rsid w:val="02049880"/>
    <w:rsid w:val="020FD56D"/>
    <w:rsid w:val="0255FC8C"/>
    <w:rsid w:val="0337E9A2"/>
    <w:rsid w:val="03F2408F"/>
    <w:rsid w:val="041A3173"/>
    <w:rsid w:val="042BB341"/>
    <w:rsid w:val="04C62686"/>
    <w:rsid w:val="06150265"/>
    <w:rsid w:val="063BF43F"/>
    <w:rsid w:val="06607C73"/>
    <w:rsid w:val="067E2DCD"/>
    <w:rsid w:val="069FE3BE"/>
    <w:rsid w:val="07AB0B12"/>
    <w:rsid w:val="07BC6B3E"/>
    <w:rsid w:val="092F087B"/>
    <w:rsid w:val="0ADA0B57"/>
    <w:rsid w:val="0AE02A8C"/>
    <w:rsid w:val="0B0FCED8"/>
    <w:rsid w:val="0B68CE76"/>
    <w:rsid w:val="0B9F1000"/>
    <w:rsid w:val="0C141AA5"/>
    <w:rsid w:val="0C2550B7"/>
    <w:rsid w:val="0C39217A"/>
    <w:rsid w:val="0C41E8B6"/>
    <w:rsid w:val="0C6A9304"/>
    <w:rsid w:val="0C81F7EB"/>
    <w:rsid w:val="0D28A9E9"/>
    <w:rsid w:val="0D7D7A5A"/>
    <w:rsid w:val="0DCA62F0"/>
    <w:rsid w:val="0E2801D0"/>
    <w:rsid w:val="0FE16559"/>
    <w:rsid w:val="10F02F11"/>
    <w:rsid w:val="115FA292"/>
    <w:rsid w:val="1178654D"/>
    <w:rsid w:val="11862EA2"/>
    <w:rsid w:val="1239C8E6"/>
    <w:rsid w:val="12B4A367"/>
    <w:rsid w:val="12D086F8"/>
    <w:rsid w:val="12F410A6"/>
    <w:rsid w:val="1318D485"/>
    <w:rsid w:val="13C1E9D3"/>
    <w:rsid w:val="140070BD"/>
    <w:rsid w:val="14417B6D"/>
    <w:rsid w:val="144A7482"/>
    <w:rsid w:val="1463CCF4"/>
    <w:rsid w:val="147A6FFC"/>
    <w:rsid w:val="15838132"/>
    <w:rsid w:val="15BA954B"/>
    <w:rsid w:val="15DA88FD"/>
    <w:rsid w:val="162631F3"/>
    <w:rsid w:val="16EC7F86"/>
    <w:rsid w:val="17643B85"/>
    <w:rsid w:val="17816FC7"/>
    <w:rsid w:val="17830672"/>
    <w:rsid w:val="17BE8563"/>
    <w:rsid w:val="18CAD662"/>
    <w:rsid w:val="192D98DB"/>
    <w:rsid w:val="19AD262A"/>
    <w:rsid w:val="19BAF767"/>
    <w:rsid w:val="19D0D257"/>
    <w:rsid w:val="1A5F62ED"/>
    <w:rsid w:val="1AC25737"/>
    <w:rsid w:val="1AF03540"/>
    <w:rsid w:val="1B5224B2"/>
    <w:rsid w:val="1BD8124A"/>
    <w:rsid w:val="1BD8BC58"/>
    <w:rsid w:val="1C286263"/>
    <w:rsid w:val="1C7B733E"/>
    <w:rsid w:val="1CA56875"/>
    <w:rsid w:val="1CA5D428"/>
    <w:rsid w:val="1CAE9045"/>
    <w:rsid w:val="1CD24718"/>
    <w:rsid w:val="1D7CEFCF"/>
    <w:rsid w:val="1DA0E9A5"/>
    <w:rsid w:val="1E0560D2"/>
    <w:rsid w:val="1E3A0199"/>
    <w:rsid w:val="1E6B4469"/>
    <w:rsid w:val="1E963C8C"/>
    <w:rsid w:val="1EC7DA25"/>
    <w:rsid w:val="1ECDAFEB"/>
    <w:rsid w:val="1EE07D35"/>
    <w:rsid w:val="1EEDBAEC"/>
    <w:rsid w:val="20898B4D"/>
    <w:rsid w:val="208F085F"/>
    <w:rsid w:val="20F7F0BE"/>
    <w:rsid w:val="215B4DA5"/>
    <w:rsid w:val="225060F2"/>
    <w:rsid w:val="244CE73C"/>
    <w:rsid w:val="24C395ED"/>
    <w:rsid w:val="24F2C7E4"/>
    <w:rsid w:val="2560F636"/>
    <w:rsid w:val="25AC38CA"/>
    <w:rsid w:val="2637FCA8"/>
    <w:rsid w:val="2648D1DD"/>
    <w:rsid w:val="26BFB36C"/>
    <w:rsid w:val="270D5FF9"/>
    <w:rsid w:val="27591D6C"/>
    <w:rsid w:val="27720F9B"/>
    <w:rsid w:val="27C66D44"/>
    <w:rsid w:val="281F04BF"/>
    <w:rsid w:val="284C88E9"/>
    <w:rsid w:val="28BFA276"/>
    <w:rsid w:val="28C9FF69"/>
    <w:rsid w:val="291B66ED"/>
    <w:rsid w:val="29C74E68"/>
    <w:rsid w:val="2A2732C3"/>
    <w:rsid w:val="2ACF942F"/>
    <w:rsid w:val="2AD645CE"/>
    <w:rsid w:val="2BA7C5D9"/>
    <w:rsid w:val="2BD9B412"/>
    <w:rsid w:val="2BDE1ADB"/>
    <w:rsid w:val="2BE68F55"/>
    <w:rsid w:val="2BEDC023"/>
    <w:rsid w:val="2C347936"/>
    <w:rsid w:val="2C8446CF"/>
    <w:rsid w:val="2CE22ABD"/>
    <w:rsid w:val="2CF50454"/>
    <w:rsid w:val="2D1C3300"/>
    <w:rsid w:val="2D41E813"/>
    <w:rsid w:val="2D69D750"/>
    <w:rsid w:val="2DCFC0B1"/>
    <w:rsid w:val="2E41DA77"/>
    <w:rsid w:val="2E73D29C"/>
    <w:rsid w:val="2E7BD7D4"/>
    <w:rsid w:val="2EA7565B"/>
    <w:rsid w:val="2EB0FBEF"/>
    <w:rsid w:val="2F15BB9D"/>
    <w:rsid w:val="2F6CBF36"/>
    <w:rsid w:val="3033E1C4"/>
    <w:rsid w:val="30465623"/>
    <w:rsid w:val="305B4B8E"/>
    <w:rsid w:val="30915725"/>
    <w:rsid w:val="30CAB45B"/>
    <w:rsid w:val="31088F97"/>
    <w:rsid w:val="31994228"/>
    <w:rsid w:val="319DBC78"/>
    <w:rsid w:val="32788C7C"/>
    <w:rsid w:val="32884435"/>
    <w:rsid w:val="3296769B"/>
    <w:rsid w:val="32BDE3D6"/>
    <w:rsid w:val="32D858A0"/>
    <w:rsid w:val="3323D8C7"/>
    <w:rsid w:val="335CEE5F"/>
    <w:rsid w:val="3389DB29"/>
    <w:rsid w:val="33FAD590"/>
    <w:rsid w:val="3405497A"/>
    <w:rsid w:val="348EEFE4"/>
    <w:rsid w:val="34E30D22"/>
    <w:rsid w:val="34EE2A8A"/>
    <w:rsid w:val="353352A9"/>
    <w:rsid w:val="35419AC4"/>
    <w:rsid w:val="358EF1DA"/>
    <w:rsid w:val="359E257E"/>
    <w:rsid w:val="35B6E839"/>
    <w:rsid w:val="36503D37"/>
    <w:rsid w:val="36C35740"/>
    <w:rsid w:val="36CA8A0E"/>
    <w:rsid w:val="36DFC61D"/>
    <w:rsid w:val="36E3D016"/>
    <w:rsid w:val="36E427CA"/>
    <w:rsid w:val="3720CD82"/>
    <w:rsid w:val="373B35DD"/>
    <w:rsid w:val="37575114"/>
    <w:rsid w:val="395B504F"/>
    <w:rsid w:val="3A16C351"/>
    <w:rsid w:val="3BC8FCDA"/>
    <w:rsid w:val="3BDAAE02"/>
    <w:rsid w:val="3BF68AFF"/>
    <w:rsid w:val="3C37709A"/>
    <w:rsid w:val="3CEA4F1E"/>
    <w:rsid w:val="3CEB5176"/>
    <w:rsid w:val="3D193B4E"/>
    <w:rsid w:val="3D74ABC5"/>
    <w:rsid w:val="3DEF293D"/>
    <w:rsid w:val="3E22C42D"/>
    <w:rsid w:val="3E240787"/>
    <w:rsid w:val="3E661A69"/>
    <w:rsid w:val="3EA6E76F"/>
    <w:rsid w:val="3EF2D8B9"/>
    <w:rsid w:val="3F19A55F"/>
    <w:rsid w:val="3F58EE8E"/>
    <w:rsid w:val="3FBABE66"/>
    <w:rsid w:val="40854EF8"/>
    <w:rsid w:val="40ADBF8B"/>
    <w:rsid w:val="40BA6030"/>
    <w:rsid w:val="40F34C84"/>
    <w:rsid w:val="4105A722"/>
    <w:rsid w:val="4112E5C3"/>
    <w:rsid w:val="416923D6"/>
    <w:rsid w:val="42051F29"/>
    <w:rsid w:val="42082C54"/>
    <w:rsid w:val="422124F6"/>
    <w:rsid w:val="429E01E6"/>
    <w:rsid w:val="448A344F"/>
    <w:rsid w:val="457018C7"/>
    <w:rsid w:val="45C29DC6"/>
    <w:rsid w:val="4661943A"/>
    <w:rsid w:val="46726816"/>
    <w:rsid w:val="468CE875"/>
    <w:rsid w:val="47A63FB5"/>
    <w:rsid w:val="487D070F"/>
    <w:rsid w:val="48A16D94"/>
    <w:rsid w:val="48D6C541"/>
    <w:rsid w:val="4AA019B3"/>
    <w:rsid w:val="4BF76C17"/>
    <w:rsid w:val="4CB137FC"/>
    <w:rsid w:val="4CF0BAE8"/>
    <w:rsid w:val="4D1CF8A6"/>
    <w:rsid w:val="4D351CB8"/>
    <w:rsid w:val="4D4DD719"/>
    <w:rsid w:val="4DEE78CB"/>
    <w:rsid w:val="4E1D2FD4"/>
    <w:rsid w:val="4E7EABAE"/>
    <w:rsid w:val="4EB31E20"/>
    <w:rsid w:val="4F7AEF6E"/>
    <w:rsid w:val="4F7E1737"/>
    <w:rsid w:val="4FF29BFD"/>
    <w:rsid w:val="515C4BB3"/>
    <w:rsid w:val="5192EDC6"/>
    <w:rsid w:val="51A0E6DE"/>
    <w:rsid w:val="51D550D7"/>
    <w:rsid w:val="5237667D"/>
    <w:rsid w:val="52E60460"/>
    <w:rsid w:val="5305F591"/>
    <w:rsid w:val="539DA223"/>
    <w:rsid w:val="5455A5E6"/>
    <w:rsid w:val="54665E28"/>
    <w:rsid w:val="54766080"/>
    <w:rsid w:val="5545AA33"/>
    <w:rsid w:val="559F154B"/>
    <w:rsid w:val="55E4F0E0"/>
    <w:rsid w:val="560CD80E"/>
    <w:rsid w:val="5775D79F"/>
    <w:rsid w:val="5824366F"/>
    <w:rsid w:val="583D419C"/>
    <w:rsid w:val="5906BAAD"/>
    <w:rsid w:val="597827BF"/>
    <w:rsid w:val="5B0FE49A"/>
    <w:rsid w:val="5BB01AD9"/>
    <w:rsid w:val="5C07B1E2"/>
    <w:rsid w:val="5C1D2ECE"/>
    <w:rsid w:val="5C4367AB"/>
    <w:rsid w:val="5C5407F0"/>
    <w:rsid w:val="5D941EA1"/>
    <w:rsid w:val="5DBF341E"/>
    <w:rsid w:val="5DE35FCF"/>
    <w:rsid w:val="5E0109F2"/>
    <w:rsid w:val="5E7EBD69"/>
    <w:rsid w:val="5F46EDAD"/>
    <w:rsid w:val="5FA3DC80"/>
    <w:rsid w:val="600FA9D3"/>
    <w:rsid w:val="607C0C71"/>
    <w:rsid w:val="61437166"/>
    <w:rsid w:val="614BE7ED"/>
    <w:rsid w:val="62366C32"/>
    <w:rsid w:val="6240B4F5"/>
    <w:rsid w:val="625848C7"/>
    <w:rsid w:val="6274CBDC"/>
    <w:rsid w:val="630ACD5D"/>
    <w:rsid w:val="645E2546"/>
    <w:rsid w:val="64691960"/>
    <w:rsid w:val="64B2C817"/>
    <w:rsid w:val="64E31AF6"/>
    <w:rsid w:val="6509ACEB"/>
    <w:rsid w:val="6587B8AA"/>
    <w:rsid w:val="6588F71D"/>
    <w:rsid w:val="659D6AED"/>
    <w:rsid w:val="65E0758E"/>
    <w:rsid w:val="66441C98"/>
    <w:rsid w:val="666E0E74"/>
    <w:rsid w:val="66BD481B"/>
    <w:rsid w:val="66D91383"/>
    <w:rsid w:val="6725D5A8"/>
    <w:rsid w:val="68158600"/>
    <w:rsid w:val="6881E513"/>
    <w:rsid w:val="688DCD4A"/>
    <w:rsid w:val="6930B488"/>
    <w:rsid w:val="6A17D252"/>
    <w:rsid w:val="6ADC9AB0"/>
    <w:rsid w:val="6AE68F27"/>
    <w:rsid w:val="6AF63D2E"/>
    <w:rsid w:val="6B7FFBC1"/>
    <w:rsid w:val="6BF442FE"/>
    <w:rsid w:val="6C69372B"/>
    <w:rsid w:val="6C82EA7B"/>
    <w:rsid w:val="6C9240E2"/>
    <w:rsid w:val="6CAADDAF"/>
    <w:rsid w:val="6DB16177"/>
    <w:rsid w:val="6F097BAB"/>
    <w:rsid w:val="6F48767F"/>
    <w:rsid w:val="6FA0D7ED"/>
    <w:rsid w:val="7050D2E1"/>
    <w:rsid w:val="7074950C"/>
    <w:rsid w:val="70C326BD"/>
    <w:rsid w:val="70CDA175"/>
    <w:rsid w:val="710ED8C4"/>
    <w:rsid w:val="715798D0"/>
    <w:rsid w:val="71B6C73B"/>
    <w:rsid w:val="71DC47EE"/>
    <w:rsid w:val="71DC538C"/>
    <w:rsid w:val="720A63F2"/>
    <w:rsid w:val="726E467D"/>
    <w:rsid w:val="728994D7"/>
    <w:rsid w:val="72D0B025"/>
    <w:rsid w:val="734B3A66"/>
    <w:rsid w:val="735633BE"/>
    <w:rsid w:val="739F8104"/>
    <w:rsid w:val="73A19C00"/>
    <w:rsid w:val="73A2A2A9"/>
    <w:rsid w:val="73F70A18"/>
    <w:rsid w:val="7407677C"/>
    <w:rsid w:val="743808F5"/>
    <w:rsid w:val="76C192E4"/>
    <w:rsid w:val="776FA9B7"/>
    <w:rsid w:val="78035B6E"/>
    <w:rsid w:val="78181216"/>
    <w:rsid w:val="784A3AA1"/>
    <w:rsid w:val="7863A52D"/>
    <w:rsid w:val="7950D3E0"/>
    <w:rsid w:val="798A0891"/>
    <w:rsid w:val="7A6CA9FB"/>
    <w:rsid w:val="7A748522"/>
    <w:rsid w:val="7A83F097"/>
    <w:rsid w:val="7B1B69F9"/>
    <w:rsid w:val="7BCCBDCB"/>
    <w:rsid w:val="7BF5ED76"/>
    <w:rsid w:val="7C0B9366"/>
    <w:rsid w:val="7C431ADA"/>
    <w:rsid w:val="7C7D6335"/>
    <w:rsid w:val="7CAFD125"/>
    <w:rsid w:val="7CCABC35"/>
    <w:rsid w:val="7CFC8054"/>
    <w:rsid w:val="7CFD6AD1"/>
    <w:rsid w:val="7DE16341"/>
    <w:rsid w:val="7EA5F7D4"/>
    <w:rsid w:val="7FA5C0E0"/>
    <w:rsid w:val="7FD3929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12566"/>
  <w15:chartTrackingRefBased/>
  <w15:docId w15:val="{7626130B-BCAE-4237-BD9A-E48E84630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1" w:qFormat="1"/>
    <w:lsdException w:name="heading 2" w:uiPriority="1" w:qFormat="1"/>
    <w:lsdException w:name="heading 3" w:uiPriority="1" w:qFormat="1"/>
    <w:lsdException w:name="heading 4" w:uiPriority="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iPriority="1" w:unhideWhenUsed="1" w:qFormat="1"/>
    <w:lsdException w:name="Title" w:qFormat="1"/>
    <w:lsdException w:name="Default Paragraph Font" w:uiPriority="1"/>
    <w:lsdException w:name="Subtitle" w:qFormat="1"/>
    <w:lsdException w:name="Hyperlink" w:uiPriority="99"/>
    <w:lsdException w:name="Strong" w:uiPriority="22"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58439B"/>
    <w:pPr>
      <w:spacing w:before="120"/>
      <w:jc w:val="both"/>
    </w:pPr>
    <w:rPr>
      <w:rFonts w:ascii="Arial" w:hAnsi="Arial"/>
      <w:sz w:val="22"/>
      <w:szCs w:val="24"/>
      <w:lang w:val="en-US" w:eastAsia="de-DE"/>
    </w:rPr>
  </w:style>
  <w:style w:type="paragraph" w:styleId="berschrift1">
    <w:name w:val="heading 1"/>
    <w:basedOn w:val="Standard"/>
    <w:next w:val="Standard"/>
    <w:link w:val="berschrift1Zchn"/>
    <w:autoRedefine/>
    <w:uiPriority w:val="1"/>
    <w:qFormat/>
    <w:rsid w:val="005B7253"/>
    <w:pPr>
      <w:keepNext/>
      <w:numPr>
        <w:numId w:val="1"/>
      </w:numPr>
      <w:tabs>
        <w:tab w:val="left" w:pos="709"/>
      </w:tabs>
      <w:spacing w:before="240" w:after="240"/>
      <w:outlineLvl w:val="0"/>
    </w:pPr>
    <w:rPr>
      <w:rFonts w:cs="Arial"/>
      <w:b/>
      <w:bCs/>
      <w:kern w:val="32"/>
      <w:sz w:val="24"/>
      <w:szCs w:val="32"/>
      <w:lang w:val="de-DE"/>
    </w:rPr>
  </w:style>
  <w:style w:type="paragraph" w:styleId="berschrift2">
    <w:name w:val="heading 2"/>
    <w:aliases w:val="ü2,G2  Punkt 1.1,Überschrift 2 Char,Char + Links:  0 cm,Hängend:....,Char"/>
    <w:basedOn w:val="Standard"/>
    <w:next w:val="Standard"/>
    <w:link w:val="berschrift2Zchn"/>
    <w:uiPriority w:val="1"/>
    <w:qFormat/>
    <w:rsid w:val="00CC339D"/>
    <w:pPr>
      <w:keepNext/>
      <w:numPr>
        <w:ilvl w:val="1"/>
        <w:numId w:val="1"/>
      </w:numPr>
      <w:tabs>
        <w:tab w:val="left" w:pos="709"/>
      </w:tabs>
      <w:spacing w:before="360" w:after="60"/>
      <w:outlineLvl w:val="1"/>
    </w:pPr>
    <w:rPr>
      <w:rFonts w:cs="Arial"/>
      <w:b/>
      <w:bCs/>
      <w:iCs/>
      <w:szCs w:val="28"/>
      <w:lang w:val="de-DE"/>
    </w:rPr>
  </w:style>
  <w:style w:type="paragraph" w:styleId="berschrift3">
    <w:name w:val="heading 3"/>
    <w:aliases w:val="G3  Punkt 1.1.1,Heading 3 + Links:  0 cm,Hängend:  1 cm,Vor:  18 pt + Links:  0...,Heading 3 + Siemens Sans,Links:  0 cm,Vor:  1......"/>
    <w:basedOn w:val="Standard"/>
    <w:next w:val="Standard"/>
    <w:uiPriority w:val="1"/>
    <w:qFormat/>
    <w:rsid w:val="00931B66"/>
    <w:pPr>
      <w:keepNext/>
      <w:numPr>
        <w:ilvl w:val="2"/>
        <w:numId w:val="1"/>
      </w:numPr>
      <w:tabs>
        <w:tab w:val="clear" w:pos="1560"/>
        <w:tab w:val="num" w:pos="709"/>
      </w:tabs>
      <w:spacing w:before="360" w:after="60"/>
      <w:ind w:left="0"/>
      <w:outlineLvl w:val="2"/>
    </w:pPr>
    <w:rPr>
      <w:rFonts w:cs="Arial"/>
      <w:b/>
      <w:bCs/>
      <w:szCs w:val="26"/>
      <w:lang w:val="de-DE"/>
    </w:rPr>
  </w:style>
  <w:style w:type="paragraph" w:styleId="berschrift4">
    <w:name w:val="heading 4"/>
    <w:basedOn w:val="Standard"/>
    <w:uiPriority w:val="1"/>
    <w:qFormat/>
    <w:rsid w:val="003D6DC7"/>
    <w:pPr>
      <w:numPr>
        <w:ilvl w:val="3"/>
        <w:numId w:val="1"/>
      </w:numPr>
      <w:spacing w:before="100" w:beforeAutospacing="1" w:after="100" w:afterAutospacing="1"/>
      <w:outlineLvl w:val="3"/>
    </w:pPr>
    <w:rPr>
      <w:b/>
      <w:bCs/>
      <w:lang w:val="de-DE" w:eastAsia="en-US"/>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rsid w:val="005B7253"/>
    <w:rPr>
      <w:rFonts w:ascii="Arial" w:hAnsi="Arial" w:cs="Arial"/>
      <w:b/>
      <w:bCs/>
      <w:kern w:val="32"/>
      <w:sz w:val="24"/>
      <w:szCs w:val="32"/>
      <w:lang w:val="de-DE" w:eastAsia="de-DE"/>
    </w:rPr>
  </w:style>
  <w:style w:type="paragraph" w:customStyle="1" w:styleId="Tabellenberschrift">
    <w:name w:val="Tabellenüberschrift"/>
    <w:basedOn w:val="Tabellentext"/>
    <w:rsid w:val="00217D1A"/>
    <w:rPr>
      <w:b/>
    </w:rPr>
  </w:style>
  <w:style w:type="paragraph" w:customStyle="1" w:styleId="Tabellentext">
    <w:name w:val="Tabellentext"/>
    <w:basedOn w:val="Standard"/>
    <w:rsid w:val="004373FF"/>
    <w:pPr>
      <w:spacing w:before="60" w:after="60"/>
    </w:pPr>
  </w:style>
  <w:style w:type="paragraph" w:styleId="Sprechblasentext">
    <w:name w:val="Balloon Text"/>
    <w:basedOn w:val="Standard"/>
    <w:semiHidden/>
    <w:rPr>
      <w:rFonts w:ascii="Tahoma" w:hAnsi="Tahoma" w:cs="Tahoma"/>
      <w:sz w:val="16"/>
      <w:szCs w:val="16"/>
    </w:rPr>
  </w:style>
  <w:style w:type="character" w:styleId="Kommentarzeichen">
    <w:name w:val="annotation reference"/>
    <w:semiHidden/>
    <w:rPr>
      <w:sz w:val="16"/>
      <w:szCs w:val="16"/>
    </w:rPr>
  </w:style>
  <w:style w:type="paragraph" w:styleId="Kommentartext">
    <w:name w:val="annotation text"/>
    <w:basedOn w:val="Standard"/>
    <w:link w:val="KommentartextZchn"/>
    <w:semiHidden/>
    <w:rPr>
      <w:sz w:val="20"/>
      <w:szCs w:val="20"/>
    </w:rPr>
  </w:style>
  <w:style w:type="paragraph" w:styleId="Kommentarthema">
    <w:name w:val="annotation subject"/>
    <w:basedOn w:val="Kommentartext"/>
    <w:next w:val="Kommentartext"/>
    <w:semiHidden/>
    <w:rPr>
      <w:b/>
      <w:bCs/>
    </w:rPr>
  </w:style>
  <w:style w:type="paragraph" w:customStyle="1" w:styleId="st">
    <w:name w:val="st"/>
    <w:rsid w:val="0056439D"/>
    <w:pPr>
      <w:spacing w:before="40" w:after="20"/>
      <w:ind w:left="851"/>
    </w:pPr>
    <w:rPr>
      <w:rFonts w:ascii="Arial" w:hAnsi="Arial"/>
      <w:lang w:val="de-DE" w:eastAsia="de-DE"/>
    </w:rPr>
  </w:style>
  <w:style w:type="character" w:styleId="Hyperlink">
    <w:name w:val="Hyperlink"/>
    <w:uiPriority w:val="99"/>
    <w:rsid w:val="0056439D"/>
    <w:rPr>
      <w:color w:val="0000FF"/>
      <w:u w:val="single"/>
    </w:rPr>
  </w:style>
  <w:style w:type="paragraph" w:styleId="Verzeichnis1">
    <w:name w:val="toc 1"/>
    <w:basedOn w:val="Standard"/>
    <w:next w:val="Standard"/>
    <w:uiPriority w:val="39"/>
    <w:rsid w:val="009A0B7E"/>
    <w:pPr>
      <w:tabs>
        <w:tab w:val="right" w:pos="9072"/>
      </w:tabs>
      <w:spacing w:after="120"/>
    </w:pPr>
    <w:rPr>
      <w:rFonts w:cs="Arial"/>
      <w:b/>
    </w:rPr>
  </w:style>
  <w:style w:type="paragraph" w:styleId="Verzeichnis2">
    <w:name w:val="toc 2"/>
    <w:basedOn w:val="Standard"/>
    <w:next w:val="Standard"/>
    <w:uiPriority w:val="39"/>
    <w:rsid w:val="004D471A"/>
    <w:pPr>
      <w:tabs>
        <w:tab w:val="right" w:leader="dot" w:pos="9072"/>
      </w:tabs>
      <w:ind w:left="240"/>
    </w:pPr>
  </w:style>
  <w:style w:type="paragraph" w:styleId="Kopfzeile">
    <w:name w:val="header"/>
    <w:basedOn w:val="Standard"/>
    <w:rsid w:val="002C2E3E"/>
    <w:pPr>
      <w:tabs>
        <w:tab w:val="center" w:pos="4536"/>
        <w:tab w:val="right" w:pos="9072"/>
      </w:tabs>
    </w:pPr>
  </w:style>
  <w:style w:type="paragraph" w:styleId="Fuzeile">
    <w:name w:val="footer"/>
    <w:basedOn w:val="Standard"/>
    <w:rsid w:val="002C2E3E"/>
    <w:pPr>
      <w:tabs>
        <w:tab w:val="center" w:pos="4536"/>
        <w:tab w:val="right" w:pos="9072"/>
      </w:tabs>
    </w:pPr>
  </w:style>
  <w:style w:type="table" w:styleId="Tabellenraster">
    <w:name w:val="Table Grid"/>
    <w:basedOn w:val="NormaleTabelle"/>
    <w:uiPriority w:val="39"/>
    <w:rsid w:val="000261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w-headline">
    <w:name w:val="mw-headline"/>
    <w:basedOn w:val="Absatz-Standardschriftart"/>
    <w:rsid w:val="004E1B6F"/>
  </w:style>
  <w:style w:type="paragraph" w:styleId="StandardWeb">
    <w:name w:val="Normal (Web)"/>
    <w:basedOn w:val="Standard"/>
    <w:rsid w:val="004E1B6F"/>
    <w:pPr>
      <w:spacing w:before="100" w:beforeAutospacing="1" w:after="100" w:afterAutospacing="1"/>
    </w:pPr>
    <w:rPr>
      <w:lang w:eastAsia="en-US"/>
    </w:rPr>
  </w:style>
  <w:style w:type="character" w:customStyle="1" w:styleId="editsection">
    <w:name w:val="editsection"/>
    <w:basedOn w:val="Absatz-Standardschriftart"/>
    <w:rsid w:val="004E1B6F"/>
  </w:style>
  <w:style w:type="paragraph" w:styleId="Dokumentstruktur">
    <w:name w:val="Document Map"/>
    <w:basedOn w:val="Standard"/>
    <w:semiHidden/>
    <w:rsid w:val="0060164F"/>
    <w:pPr>
      <w:shd w:val="clear" w:color="auto" w:fill="000080"/>
    </w:pPr>
    <w:rPr>
      <w:rFonts w:ascii="Tahoma" w:hAnsi="Tahoma" w:cs="Tahoma"/>
      <w:sz w:val="20"/>
      <w:szCs w:val="20"/>
    </w:rPr>
  </w:style>
  <w:style w:type="paragraph" w:styleId="berarbeitung">
    <w:name w:val="Revision"/>
    <w:hidden/>
    <w:uiPriority w:val="99"/>
    <w:semiHidden/>
    <w:rsid w:val="00ED767C"/>
    <w:rPr>
      <w:rFonts w:ascii="Arial Narrow" w:hAnsi="Arial Narrow"/>
      <w:sz w:val="22"/>
      <w:szCs w:val="24"/>
      <w:lang w:eastAsia="de-DE"/>
    </w:rPr>
  </w:style>
  <w:style w:type="character" w:customStyle="1" w:styleId="apple-style-span">
    <w:name w:val="apple-style-span"/>
    <w:basedOn w:val="Absatz-Standardschriftart"/>
    <w:rsid w:val="009A039F"/>
  </w:style>
  <w:style w:type="character" w:styleId="Fett">
    <w:name w:val="Strong"/>
    <w:uiPriority w:val="22"/>
    <w:qFormat/>
    <w:rsid w:val="009A039F"/>
    <w:rPr>
      <w:b/>
      <w:bCs/>
    </w:rPr>
  </w:style>
  <w:style w:type="character" w:customStyle="1" w:styleId="apple-converted-space">
    <w:name w:val="apple-converted-space"/>
    <w:basedOn w:val="Absatz-Standardschriftart"/>
    <w:rsid w:val="009A039F"/>
  </w:style>
  <w:style w:type="character" w:styleId="BesuchterLink">
    <w:name w:val="FollowedHyperlink"/>
    <w:rsid w:val="009A039F"/>
    <w:rPr>
      <w:color w:val="800080"/>
      <w:u w:val="single"/>
    </w:rPr>
  </w:style>
  <w:style w:type="character" w:customStyle="1" w:styleId="DeltaViewInsertion">
    <w:name w:val="DeltaView Insertion"/>
    <w:rsid w:val="00C615AE"/>
    <w:rPr>
      <w:spacing w:val="0"/>
      <w:u w:val="double"/>
    </w:rPr>
  </w:style>
  <w:style w:type="paragraph" w:customStyle="1" w:styleId="Helptext">
    <w:name w:val="Helptext"/>
    <w:basedOn w:val="Standard"/>
    <w:link w:val="HelptextZchn"/>
    <w:rsid w:val="009700EC"/>
    <w:pPr>
      <w:jc w:val="left"/>
      <w:outlineLvl w:val="0"/>
    </w:pPr>
    <w:rPr>
      <w:color w:val="008000"/>
    </w:rPr>
  </w:style>
  <w:style w:type="character" w:customStyle="1" w:styleId="HelptextZchn">
    <w:name w:val="Helptext Zchn"/>
    <w:link w:val="Helptext"/>
    <w:rsid w:val="009700EC"/>
    <w:rPr>
      <w:rFonts w:ascii="Arial Narrow" w:hAnsi="Arial Narrow"/>
      <w:color w:val="008000"/>
      <w:sz w:val="22"/>
      <w:szCs w:val="24"/>
      <w:lang w:val="en-GB" w:eastAsia="de-DE" w:bidi="ar-SA"/>
    </w:rPr>
  </w:style>
  <w:style w:type="paragraph" w:customStyle="1" w:styleId="TxtStandard">
    <w:name w:val="Txt.Standard"/>
    <w:basedOn w:val="Standard"/>
    <w:link w:val="TxtStandardZchn"/>
    <w:rsid w:val="004F64BB"/>
    <w:pPr>
      <w:keepLines/>
      <w:spacing w:after="120"/>
      <w:ind w:left="851"/>
    </w:pPr>
    <w:rPr>
      <w:kern w:val="28"/>
      <w:szCs w:val="20"/>
      <w:lang w:val="de-CH" w:eastAsia="en-US"/>
    </w:rPr>
  </w:style>
  <w:style w:type="character" w:customStyle="1" w:styleId="TxtStandardZchn">
    <w:name w:val="Txt.Standard Zchn"/>
    <w:link w:val="TxtStandard"/>
    <w:rsid w:val="004F64BB"/>
    <w:rPr>
      <w:rFonts w:ascii="Arial" w:hAnsi="Arial"/>
      <w:kern w:val="28"/>
      <w:sz w:val="22"/>
      <w:lang w:val="de-CH" w:eastAsia="en-US" w:bidi="ar-SA"/>
    </w:rPr>
  </w:style>
  <w:style w:type="paragraph" w:customStyle="1" w:styleId="Txterck1">
    <w:name w:val="Txt.erück1"/>
    <w:basedOn w:val="TxtStandard"/>
    <w:rsid w:val="00F84A06"/>
    <w:pPr>
      <w:numPr>
        <w:numId w:val="2"/>
      </w:numPr>
      <w:tabs>
        <w:tab w:val="left" w:pos="1134"/>
      </w:tabs>
      <w:jc w:val="left"/>
    </w:pPr>
  </w:style>
  <w:style w:type="paragraph" w:customStyle="1" w:styleId="TabStandard">
    <w:name w:val="Tab.Standard"/>
    <w:basedOn w:val="TxtStandard"/>
    <w:link w:val="TabStandardZchn"/>
    <w:autoRedefine/>
    <w:rsid w:val="004C31F1"/>
    <w:pPr>
      <w:spacing w:before="40" w:after="40"/>
      <w:ind w:left="0"/>
      <w:jc w:val="left"/>
    </w:pPr>
    <w:rPr>
      <w:sz w:val="20"/>
    </w:rPr>
  </w:style>
  <w:style w:type="paragraph" w:customStyle="1" w:styleId="TabStandardTitel">
    <w:name w:val="Tab.Standard_Titel"/>
    <w:basedOn w:val="TabStandard"/>
    <w:link w:val="TabStandardTitelZchn"/>
    <w:rsid w:val="004C31F1"/>
    <w:rPr>
      <w:b/>
    </w:rPr>
  </w:style>
  <w:style w:type="character" w:customStyle="1" w:styleId="TabStandardZchn">
    <w:name w:val="Tab.Standard Zchn"/>
    <w:basedOn w:val="TxtStandardZchn"/>
    <w:link w:val="TabStandard"/>
    <w:rsid w:val="004C31F1"/>
    <w:rPr>
      <w:rFonts w:ascii="Arial" w:hAnsi="Arial"/>
      <w:kern w:val="28"/>
      <w:sz w:val="22"/>
      <w:lang w:val="de-CH" w:eastAsia="en-US" w:bidi="ar-SA"/>
    </w:rPr>
  </w:style>
  <w:style w:type="character" w:customStyle="1" w:styleId="TabStandardTitelZchn">
    <w:name w:val="Tab.Standard_Titel Zchn"/>
    <w:link w:val="TabStandardTitel"/>
    <w:rsid w:val="004C31F1"/>
    <w:rPr>
      <w:rFonts w:ascii="Arial" w:hAnsi="Arial"/>
      <w:b/>
      <w:kern w:val="28"/>
      <w:sz w:val="22"/>
      <w:lang w:val="de-CH" w:eastAsia="en-US" w:bidi="ar-SA"/>
    </w:rPr>
  </w:style>
  <w:style w:type="character" w:customStyle="1" w:styleId="longtext">
    <w:name w:val="long_text"/>
    <w:basedOn w:val="Absatz-Standardschriftart"/>
    <w:rsid w:val="00AB2414"/>
  </w:style>
  <w:style w:type="character" w:customStyle="1" w:styleId="shorttext">
    <w:name w:val="short_text"/>
    <w:basedOn w:val="Absatz-Standardschriftart"/>
    <w:rsid w:val="00FE670B"/>
  </w:style>
  <w:style w:type="character" w:customStyle="1" w:styleId="mediumtext">
    <w:name w:val="medium_text"/>
    <w:basedOn w:val="Absatz-Standardschriftart"/>
    <w:rsid w:val="000C5F39"/>
  </w:style>
  <w:style w:type="character" w:styleId="Funotenzeichen">
    <w:name w:val="footnote reference"/>
    <w:semiHidden/>
    <w:rsid w:val="000C5F39"/>
    <w:rPr>
      <w:vertAlign w:val="superscript"/>
    </w:rPr>
  </w:style>
  <w:style w:type="character" w:customStyle="1" w:styleId="thomastoerner">
    <w:name w:val="thomas.toerner"/>
    <w:semiHidden/>
    <w:rsid w:val="00F27031"/>
    <w:rPr>
      <w:rFonts w:ascii="Arial" w:hAnsi="Arial" w:cs="Arial"/>
      <w:color w:val="auto"/>
      <w:sz w:val="20"/>
      <w:szCs w:val="20"/>
    </w:rPr>
  </w:style>
  <w:style w:type="paragraph" w:styleId="Textkrper">
    <w:name w:val="Body Text"/>
    <w:basedOn w:val="Standard"/>
    <w:link w:val="TextkrperZchn"/>
    <w:rsid w:val="0008627D"/>
    <w:rPr>
      <w:rFonts w:ascii="Palatino Linotype" w:hAnsi="Palatino Linotype"/>
      <w:szCs w:val="20"/>
      <w:lang w:eastAsia="en-US" w:bidi="he-IL"/>
    </w:rPr>
  </w:style>
  <w:style w:type="character" w:customStyle="1" w:styleId="TextkrperZchn">
    <w:name w:val="Textkörper Zchn"/>
    <w:link w:val="Textkrper"/>
    <w:rsid w:val="0008627D"/>
    <w:rPr>
      <w:rFonts w:ascii="Palatino Linotype" w:hAnsi="Palatino Linotype"/>
      <w:sz w:val="22"/>
      <w:lang w:val="en-US" w:eastAsia="en-US" w:bidi="he-IL"/>
    </w:rPr>
  </w:style>
  <w:style w:type="paragraph" w:styleId="Funotentext">
    <w:name w:val="footnote text"/>
    <w:basedOn w:val="Standard"/>
    <w:link w:val="FunotentextZchn"/>
    <w:rsid w:val="0008627D"/>
    <w:pPr>
      <w:jc w:val="left"/>
    </w:pPr>
    <w:rPr>
      <w:rFonts w:ascii="Times New Roman" w:hAnsi="Times New Roman"/>
      <w:sz w:val="18"/>
      <w:szCs w:val="20"/>
    </w:rPr>
  </w:style>
  <w:style w:type="character" w:customStyle="1" w:styleId="FunotentextZchn">
    <w:name w:val="Fußnotentext Zchn"/>
    <w:link w:val="Funotentext"/>
    <w:rsid w:val="0008627D"/>
    <w:rPr>
      <w:sz w:val="18"/>
      <w:lang w:val="en-US" w:eastAsia="de-DE"/>
    </w:rPr>
  </w:style>
  <w:style w:type="paragraph" w:styleId="Listenabsatz">
    <w:name w:val="List Paragraph"/>
    <w:basedOn w:val="Standard"/>
    <w:uiPriority w:val="34"/>
    <w:qFormat/>
    <w:rsid w:val="00225158"/>
    <w:pPr>
      <w:spacing w:after="120"/>
      <w:ind w:left="720"/>
    </w:pPr>
  </w:style>
  <w:style w:type="table" w:customStyle="1" w:styleId="Tabellengitternetz">
    <w:name w:val="Tabellengitternetz"/>
    <w:basedOn w:val="NormaleTabelle"/>
    <w:uiPriority w:val="59"/>
    <w:rsid w:val="006F197F"/>
    <w:rPr>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chtaufgelsteErwhnung">
    <w:name w:val="Unresolved Mention"/>
    <w:basedOn w:val="Absatz-Standardschriftart"/>
    <w:uiPriority w:val="99"/>
    <w:semiHidden/>
    <w:unhideWhenUsed/>
    <w:rsid w:val="0012509E"/>
    <w:rPr>
      <w:color w:val="605E5C"/>
      <w:shd w:val="clear" w:color="auto" w:fill="E1DFDD"/>
    </w:rPr>
  </w:style>
  <w:style w:type="character" w:customStyle="1" w:styleId="normaltextrun">
    <w:name w:val="normaltextrun"/>
    <w:basedOn w:val="Absatz-Standardschriftart"/>
    <w:rsid w:val="00310E27"/>
  </w:style>
  <w:style w:type="character" w:customStyle="1" w:styleId="eop">
    <w:name w:val="eop"/>
    <w:basedOn w:val="Absatz-Standardschriftart"/>
    <w:rsid w:val="00310E27"/>
  </w:style>
  <w:style w:type="character" w:customStyle="1" w:styleId="berschrift2Zchn">
    <w:name w:val="Überschrift 2 Zchn"/>
    <w:aliases w:val="ü2 Zchn,G2  Punkt 1.1 Zchn,Überschrift 2 Char Zchn,Char + Links:  0 cm Zchn,Hängend:.... Zchn,Char Zchn"/>
    <w:basedOn w:val="Absatz-Standardschriftart"/>
    <w:link w:val="berschrift2"/>
    <w:rsid w:val="00895D88"/>
    <w:rPr>
      <w:rFonts w:ascii="Arial" w:hAnsi="Arial" w:cs="Arial"/>
      <w:b/>
      <w:bCs/>
      <w:iCs/>
      <w:sz w:val="22"/>
      <w:szCs w:val="28"/>
      <w:lang w:val="de-DE" w:eastAsia="de-DE"/>
    </w:rPr>
  </w:style>
  <w:style w:type="paragraph" w:styleId="Beschriftung">
    <w:name w:val="caption"/>
    <w:basedOn w:val="Standard"/>
    <w:next w:val="Standard"/>
    <w:uiPriority w:val="1"/>
    <w:unhideWhenUsed/>
    <w:qFormat/>
    <w:rsid w:val="00743B5A"/>
    <w:pPr>
      <w:spacing w:before="0" w:after="200"/>
    </w:pPr>
    <w:rPr>
      <w:i/>
      <w:iCs/>
      <w:color w:val="44546A" w:themeColor="text2"/>
      <w:sz w:val="18"/>
      <w:szCs w:val="18"/>
    </w:rPr>
  </w:style>
  <w:style w:type="character" w:styleId="SchwacheHervorhebung">
    <w:name w:val="Subtle Emphasis"/>
    <w:basedOn w:val="Absatz-Standardschriftart"/>
    <w:uiPriority w:val="19"/>
    <w:qFormat/>
    <w:rsid w:val="0025116B"/>
    <w:rPr>
      <w:i/>
      <w:iCs/>
      <w:color w:val="404040" w:themeColor="text1" w:themeTint="BF"/>
    </w:rPr>
  </w:style>
  <w:style w:type="character" w:styleId="Platzhaltertext">
    <w:name w:val="Placeholder Text"/>
    <w:basedOn w:val="Absatz-Standardschriftart"/>
    <w:uiPriority w:val="99"/>
    <w:semiHidden/>
    <w:rsid w:val="002C1CF0"/>
    <w:rPr>
      <w:color w:val="808080"/>
    </w:rPr>
  </w:style>
  <w:style w:type="table" w:styleId="EinfacheTabelle5">
    <w:name w:val="Plain Table 5"/>
    <w:basedOn w:val="NormaleTabelle"/>
    <w:uiPriority w:val="45"/>
    <w:rsid w:val="0061088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TMLVorformatiert">
    <w:name w:val="HTML Preformatted"/>
    <w:basedOn w:val="Standard"/>
    <w:link w:val="HTMLVorformatiertZchn"/>
    <w:semiHidden/>
    <w:unhideWhenUsed/>
    <w:rsid w:val="006053F7"/>
    <w:pPr>
      <w:spacing w:before="0"/>
    </w:pPr>
    <w:rPr>
      <w:rFonts w:ascii="Consolas" w:hAnsi="Consolas"/>
      <w:sz w:val="20"/>
      <w:szCs w:val="20"/>
    </w:rPr>
  </w:style>
  <w:style w:type="character" w:customStyle="1" w:styleId="HTMLVorformatiertZchn">
    <w:name w:val="HTML Vorformatiert Zchn"/>
    <w:basedOn w:val="Absatz-Standardschriftart"/>
    <w:link w:val="HTMLVorformatiert"/>
    <w:semiHidden/>
    <w:rsid w:val="006053F7"/>
    <w:rPr>
      <w:rFonts w:ascii="Consolas" w:hAnsi="Consolas"/>
      <w:lang w:val="en-US" w:eastAsia="de-DE"/>
    </w:rPr>
  </w:style>
  <w:style w:type="character" w:customStyle="1" w:styleId="KommentartextZchn">
    <w:name w:val="Kommentartext Zchn"/>
    <w:basedOn w:val="Absatz-Standardschriftart"/>
    <w:link w:val="Kommentartext"/>
    <w:semiHidden/>
    <w:rsid w:val="00435BCD"/>
    <w:rPr>
      <w:rFonts w:ascii="Arial" w:hAnsi="Arial"/>
      <w:lang w:val="en-US" w:eastAsia="de-DE"/>
    </w:rPr>
  </w:style>
  <w:style w:type="character" w:styleId="Erwhnung">
    <w:name w:val="Mention"/>
    <w:basedOn w:val="Absatz-Standardschriftart"/>
    <w:uiPriority w:val="99"/>
    <w:unhideWhenUsed/>
    <w:rsid w:val="003A600C"/>
    <w:rPr>
      <w:color w:val="2B579A"/>
      <w:shd w:val="clear" w:color="auto" w:fill="E1DFDD"/>
    </w:rPr>
  </w:style>
  <w:style w:type="paragraph" w:customStyle="1" w:styleId="Default">
    <w:name w:val="Default"/>
    <w:rsid w:val="00EB3C58"/>
    <w:pPr>
      <w:autoSpaceDE w:val="0"/>
      <w:autoSpaceDN w:val="0"/>
      <w:adjustRightInd w:val="0"/>
    </w:pPr>
    <w:rPr>
      <w:rFonts w:ascii="Arial" w:hAnsi="Arial" w:cs="Arial"/>
      <w:color w:val="000000"/>
      <w:sz w:val="24"/>
      <w:szCs w:val="24"/>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51142">
      <w:bodyDiv w:val="1"/>
      <w:marLeft w:val="0"/>
      <w:marRight w:val="0"/>
      <w:marTop w:val="0"/>
      <w:marBottom w:val="0"/>
      <w:divBdr>
        <w:top w:val="none" w:sz="0" w:space="0" w:color="auto"/>
        <w:left w:val="none" w:sz="0" w:space="0" w:color="auto"/>
        <w:bottom w:val="none" w:sz="0" w:space="0" w:color="auto"/>
        <w:right w:val="none" w:sz="0" w:space="0" w:color="auto"/>
      </w:divBdr>
      <w:divsChild>
        <w:div w:id="68508622">
          <w:marLeft w:val="0"/>
          <w:marRight w:val="0"/>
          <w:marTop w:val="0"/>
          <w:marBottom w:val="0"/>
          <w:divBdr>
            <w:top w:val="none" w:sz="0" w:space="0" w:color="auto"/>
            <w:left w:val="none" w:sz="0" w:space="0" w:color="auto"/>
            <w:bottom w:val="none" w:sz="0" w:space="0" w:color="auto"/>
            <w:right w:val="none" w:sz="0" w:space="0" w:color="auto"/>
          </w:divBdr>
        </w:div>
      </w:divsChild>
    </w:div>
    <w:div w:id="68039949">
      <w:bodyDiv w:val="1"/>
      <w:marLeft w:val="0"/>
      <w:marRight w:val="0"/>
      <w:marTop w:val="0"/>
      <w:marBottom w:val="0"/>
      <w:divBdr>
        <w:top w:val="none" w:sz="0" w:space="0" w:color="auto"/>
        <w:left w:val="none" w:sz="0" w:space="0" w:color="auto"/>
        <w:bottom w:val="none" w:sz="0" w:space="0" w:color="auto"/>
        <w:right w:val="none" w:sz="0" w:space="0" w:color="auto"/>
      </w:divBdr>
    </w:div>
    <w:div w:id="86773357">
      <w:bodyDiv w:val="1"/>
      <w:marLeft w:val="0"/>
      <w:marRight w:val="0"/>
      <w:marTop w:val="0"/>
      <w:marBottom w:val="0"/>
      <w:divBdr>
        <w:top w:val="none" w:sz="0" w:space="0" w:color="auto"/>
        <w:left w:val="none" w:sz="0" w:space="0" w:color="auto"/>
        <w:bottom w:val="none" w:sz="0" w:space="0" w:color="auto"/>
        <w:right w:val="none" w:sz="0" w:space="0" w:color="auto"/>
      </w:divBdr>
    </w:div>
    <w:div w:id="92215557">
      <w:bodyDiv w:val="1"/>
      <w:marLeft w:val="0"/>
      <w:marRight w:val="0"/>
      <w:marTop w:val="0"/>
      <w:marBottom w:val="0"/>
      <w:divBdr>
        <w:top w:val="none" w:sz="0" w:space="0" w:color="auto"/>
        <w:left w:val="none" w:sz="0" w:space="0" w:color="auto"/>
        <w:bottom w:val="none" w:sz="0" w:space="0" w:color="auto"/>
        <w:right w:val="none" w:sz="0" w:space="0" w:color="auto"/>
      </w:divBdr>
      <w:divsChild>
        <w:div w:id="1950118216">
          <w:marLeft w:val="0"/>
          <w:marRight w:val="0"/>
          <w:marTop w:val="0"/>
          <w:marBottom w:val="0"/>
          <w:divBdr>
            <w:top w:val="none" w:sz="0" w:space="0" w:color="auto"/>
            <w:left w:val="none" w:sz="0" w:space="0" w:color="auto"/>
            <w:bottom w:val="none" w:sz="0" w:space="0" w:color="auto"/>
            <w:right w:val="none" w:sz="0" w:space="0" w:color="auto"/>
          </w:divBdr>
          <w:divsChild>
            <w:div w:id="128052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1494">
      <w:bodyDiv w:val="1"/>
      <w:marLeft w:val="0"/>
      <w:marRight w:val="0"/>
      <w:marTop w:val="0"/>
      <w:marBottom w:val="0"/>
      <w:divBdr>
        <w:top w:val="none" w:sz="0" w:space="0" w:color="auto"/>
        <w:left w:val="none" w:sz="0" w:space="0" w:color="auto"/>
        <w:bottom w:val="none" w:sz="0" w:space="0" w:color="auto"/>
        <w:right w:val="none" w:sz="0" w:space="0" w:color="auto"/>
      </w:divBdr>
      <w:divsChild>
        <w:div w:id="1583370272">
          <w:marLeft w:val="0"/>
          <w:marRight w:val="0"/>
          <w:marTop w:val="0"/>
          <w:marBottom w:val="0"/>
          <w:divBdr>
            <w:top w:val="none" w:sz="0" w:space="0" w:color="auto"/>
            <w:left w:val="none" w:sz="0" w:space="0" w:color="auto"/>
            <w:bottom w:val="none" w:sz="0" w:space="0" w:color="auto"/>
            <w:right w:val="none" w:sz="0" w:space="0" w:color="auto"/>
          </w:divBdr>
          <w:divsChild>
            <w:div w:id="513345629">
              <w:marLeft w:val="0"/>
              <w:marRight w:val="0"/>
              <w:marTop w:val="0"/>
              <w:marBottom w:val="0"/>
              <w:divBdr>
                <w:top w:val="none" w:sz="0" w:space="0" w:color="auto"/>
                <w:left w:val="none" w:sz="0" w:space="0" w:color="auto"/>
                <w:bottom w:val="single" w:sz="6" w:space="9" w:color="201F1F"/>
                <w:right w:val="none" w:sz="0" w:space="0" w:color="auto"/>
              </w:divBdr>
              <w:divsChild>
                <w:div w:id="50815073">
                  <w:marLeft w:val="0"/>
                  <w:marRight w:val="0"/>
                  <w:marTop w:val="0"/>
                  <w:marBottom w:val="100"/>
                  <w:divBdr>
                    <w:top w:val="none" w:sz="0" w:space="0" w:color="auto"/>
                    <w:left w:val="none" w:sz="0" w:space="0" w:color="auto"/>
                    <w:bottom w:val="none" w:sz="0" w:space="0" w:color="auto"/>
                    <w:right w:val="none" w:sz="0" w:space="0" w:color="auto"/>
                  </w:divBdr>
                  <w:divsChild>
                    <w:div w:id="1111164908">
                      <w:marLeft w:val="300"/>
                      <w:marRight w:val="0"/>
                      <w:marTop w:val="0"/>
                      <w:marBottom w:val="0"/>
                      <w:divBdr>
                        <w:top w:val="none" w:sz="0" w:space="0" w:color="auto"/>
                        <w:left w:val="none" w:sz="0" w:space="0" w:color="auto"/>
                        <w:bottom w:val="none" w:sz="0" w:space="0" w:color="auto"/>
                        <w:right w:val="none" w:sz="0" w:space="0" w:color="auto"/>
                      </w:divBdr>
                      <w:divsChild>
                        <w:div w:id="206779524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32202617">
      <w:bodyDiv w:val="1"/>
      <w:marLeft w:val="0"/>
      <w:marRight w:val="0"/>
      <w:marTop w:val="0"/>
      <w:marBottom w:val="0"/>
      <w:divBdr>
        <w:top w:val="none" w:sz="0" w:space="0" w:color="auto"/>
        <w:left w:val="none" w:sz="0" w:space="0" w:color="auto"/>
        <w:bottom w:val="none" w:sz="0" w:space="0" w:color="auto"/>
        <w:right w:val="none" w:sz="0" w:space="0" w:color="auto"/>
      </w:divBdr>
    </w:div>
    <w:div w:id="246960488">
      <w:bodyDiv w:val="1"/>
      <w:marLeft w:val="0"/>
      <w:marRight w:val="0"/>
      <w:marTop w:val="0"/>
      <w:marBottom w:val="0"/>
      <w:divBdr>
        <w:top w:val="none" w:sz="0" w:space="0" w:color="auto"/>
        <w:left w:val="none" w:sz="0" w:space="0" w:color="auto"/>
        <w:bottom w:val="none" w:sz="0" w:space="0" w:color="auto"/>
        <w:right w:val="none" w:sz="0" w:space="0" w:color="auto"/>
      </w:divBdr>
    </w:div>
    <w:div w:id="250746095">
      <w:bodyDiv w:val="1"/>
      <w:marLeft w:val="0"/>
      <w:marRight w:val="0"/>
      <w:marTop w:val="0"/>
      <w:marBottom w:val="0"/>
      <w:divBdr>
        <w:top w:val="none" w:sz="0" w:space="0" w:color="auto"/>
        <w:left w:val="none" w:sz="0" w:space="0" w:color="auto"/>
        <w:bottom w:val="none" w:sz="0" w:space="0" w:color="auto"/>
        <w:right w:val="none" w:sz="0" w:space="0" w:color="auto"/>
      </w:divBdr>
      <w:divsChild>
        <w:div w:id="752317762">
          <w:marLeft w:val="0"/>
          <w:marRight w:val="0"/>
          <w:marTop w:val="0"/>
          <w:marBottom w:val="0"/>
          <w:divBdr>
            <w:top w:val="none" w:sz="0" w:space="0" w:color="auto"/>
            <w:left w:val="none" w:sz="0" w:space="0" w:color="auto"/>
            <w:bottom w:val="none" w:sz="0" w:space="0" w:color="auto"/>
            <w:right w:val="none" w:sz="0" w:space="0" w:color="auto"/>
          </w:divBdr>
          <w:divsChild>
            <w:div w:id="73211170">
              <w:marLeft w:val="0"/>
              <w:marRight w:val="0"/>
              <w:marTop w:val="0"/>
              <w:marBottom w:val="0"/>
              <w:divBdr>
                <w:top w:val="none" w:sz="0" w:space="0" w:color="auto"/>
                <w:left w:val="none" w:sz="0" w:space="0" w:color="auto"/>
                <w:bottom w:val="none" w:sz="0" w:space="0" w:color="auto"/>
                <w:right w:val="none" w:sz="0" w:space="0" w:color="auto"/>
              </w:divBdr>
            </w:div>
            <w:div w:id="428739520">
              <w:marLeft w:val="0"/>
              <w:marRight w:val="0"/>
              <w:marTop w:val="0"/>
              <w:marBottom w:val="0"/>
              <w:divBdr>
                <w:top w:val="none" w:sz="0" w:space="0" w:color="auto"/>
                <w:left w:val="none" w:sz="0" w:space="0" w:color="auto"/>
                <w:bottom w:val="none" w:sz="0" w:space="0" w:color="auto"/>
                <w:right w:val="none" w:sz="0" w:space="0" w:color="auto"/>
              </w:divBdr>
            </w:div>
            <w:div w:id="782577107">
              <w:marLeft w:val="0"/>
              <w:marRight w:val="0"/>
              <w:marTop w:val="0"/>
              <w:marBottom w:val="0"/>
              <w:divBdr>
                <w:top w:val="none" w:sz="0" w:space="0" w:color="auto"/>
                <w:left w:val="none" w:sz="0" w:space="0" w:color="auto"/>
                <w:bottom w:val="none" w:sz="0" w:space="0" w:color="auto"/>
                <w:right w:val="none" w:sz="0" w:space="0" w:color="auto"/>
              </w:divBdr>
            </w:div>
            <w:div w:id="136571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965464">
      <w:bodyDiv w:val="1"/>
      <w:marLeft w:val="0"/>
      <w:marRight w:val="0"/>
      <w:marTop w:val="0"/>
      <w:marBottom w:val="0"/>
      <w:divBdr>
        <w:top w:val="none" w:sz="0" w:space="0" w:color="auto"/>
        <w:left w:val="none" w:sz="0" w:space="0" w:color="auto"/>
        <w:bottom w:val="none" w:sz="0" w:space="0" w:color="auto"/>
        <w:right w:val="none" w:sz="0" w:space="0" w:color="auto"/>
      </w:divBdr>
    </w:div>
    <w:div w:id="272370396">
      <w:bodyDiv w:val="1"/>
      <w:marLeft w:val="0"/>
      <w:marRight w:val="0"/>
      <w:marTop w:val="0"/>
      <w:marBottom w:val="0"/>
      <w:divBdr>
        <w:top w:val="none" w:sz="0" w:space="0" w:color="auto"/>
        <w:left w:val="none" w:sz="0" w:space="0" w:color="auto"/>
        <w:bottom w:val="none" w:sz="0" w:space="0" w:color="auto"/>
        <w:right w:val="none" w:sz="0" w:space="0" w:color="auto"/>
      </w:divBdr>
    </w:div>
    <w:div w:id="291980156">
      <w:bodyDiv w:val="1"/>
      <w:marLeft w:val="0"/>
      <w:marRight w:val="0"/>
      <w:marTop w:val="0"/>
      <w:marBottom w:val="0"/>
      <w:divBdr>
        <w:top w:val="none" w:sz="0" w:space="0" w:color="auto"/>
        <w:left w:val="none" w:sz="0" w:space="0" w:color="auto"/>
        <w:bottom w:val="none" w:sz="0" w:space="0" w:color="auto"/>
        <w:right w:val="none" w:sz="0" w:space="0" w:color="auto"/>
      </w:divBdr>
      <w:divsChild>
        <w:div w:id="740174634">
          <w:marLeft w:val="0"/>
          <w:marRight w:val="0"/>
          <w:marTop w:val="0"/>
          <w:marBottom w:val="60"/>
          <w:divBdr>
            <w:top w:val="none" w:sz="0" w:space="0" w:color="auto"/>
            <w:left w:val="none" w:sz="0" w:space="0" w:color="auto"/>
            <w:bottom w:val="none" w:sz="0" w:space="0" w:color="auto"/>
            <w:right w:val="none" w:sz="0" w:space="0" w:color="auto"/>
          </w:divBdr>
        </w:div>
      </w:divsChild>
    </w:div>
    <w:div w:id="307905890">
      <w:bodyDiv w:val="1"/>
      <w:marLeft w:val="0"/>
      <w:marRight w:val="0"/>
      <w:marTop w:val="0"/>
      <w:marBottom w:val="0"/>
      <w:divBdr>
        <w:top w:val="none" w:sz="0" w:space="0" w:color="auto"/>
        <w:left w:val="none" w:sz="0" w:space="0" w:color="auto"/>
        <w:bottom w:val="none" w:sz="0" w:space="0" w:color="auto"/>
        <w:right w:val="none" w:sz="0" w:space="0" w:color="auto"/>
      </w:divBdr>
    </w:div>
    <w:div w:id="327447395">
      <w:bodyDiv w:val="1"/>
      <w:marLeft w:val="0"/>
      <w:marRight w:val="0"/>
      <w:marTop w:val="0"/>
      <w:marBottom w:val="0"/>
      <w:divBdr>
        <w:top w:val="none" w:sz="0" w:space="0" w:color="auto"/>
        <w:left w:val="none" w:sz="0" w:space="0" w:color="auto"/>
        <w:bottom w:val="none" w:sz="0" w:space="0" w:color="auto"/>
        <w:right w:val="none" w:sz="0" w:space="0" w:color="auto"/>
      </w:divBdr>
    </w:div>
    <w:div w:id="344478300">
      <w:bodyDiv w:val="1"/>
      <w:marLeft w:val="0"/>
      <w:marRight w:val="0"/>
      <w:marTop w:val="0"/>
      <w:marBottom w:val="0"/>
      <w:divBdr>
        <w:top w:val="none" w:sz="0" w:space="0" w:color="auto"/>
        <w:left w:val="none" w:sz="0" w:space="0" w:color="auto"/>
        <w:bottom w:val="none" w:sz="0" w:space="0" w:color="auto"/>
        <w:right w:val="none" w:sz="0" w:space="0" w:color="auto"/>
      </w:divBdr>
    </w:div>
    <w:div w:id="348992770">
      <w:bodyDiv w:val="1"/>
      <w:marLeft w:val="0"/>
      <w:marRight w:val="0"/>
      <w:marTop w:val="0"/>
      <w:marBottom w:val="0"/>
      <w:divBdr>
        <w:top w:val="none" w:sz="0" w:space="0" w:color="auto"/>
        <w:left w:val="none" w:sz="0" w:space="0" w:color="auto"/>
        <w:bottom w:val="none" w:sz="0" w:space="0" w:color="auto"/>
        <w:right w:val="none" w:sz="0" w:space="0" w:color="auto"/>
      </w:divBdr>
    </w:div>
    <w:div w:id="372854284">
      <w:bodyDiv w:val="1"/>
      <w:marLeft w:val="0"/>
      <w:marRight w:val="0"/>
      <w:marTop w:val="0"/>
      <w:marBottom w:val="0"/>
      <w:divBdr>
        <w:top w:val="none" w:sz="0" w:space="0" w:color="auto"/>
        <w:left w:val="none" w:sz="0" w:space="0" w:color="auto"/>
        <w:bottom w:val="none" w:sz="0" w:space="0" w:color="auto"/>
        <w:right w:val="none" w:sz="0" w:space="0" w:color="auto"/>
      </w:divBdr>
      <w:divsChild>
        <w:div w:id="2101485948">
          <w:marLeft w:val="0"/>
          <w:marRight w:val="0"/>
          <w:marTop w:val="0"/>
          <w:marBottom w:val="60"/>
          <w:divBdr>
            <w:top w:val="none" w:sz="0" w:space="0" w:color="auto"/>
            <w:left w:val="none" w:sz="0" w:space="0" w:color="auto"/>
            <w:bottom w:val="none" w:sz="0" w:space="0" w:color="auto"/>
            <w:right w:val="none" w:sz="0" w:space="0" w:color="auto"/>
          </w:divBdr>
        </w:div>
      </w:divsChild>
    </w:div>
    <w:div w:id="374165338">
      <w:bodyDiv w:val="1"/>
      <w:marLeft w:val="0"/>
      <w:marRight w:val="0"/>
      <w:marTop w:val="0"/>
      <w:marBottom w:val="0"/>
      <w:divBdr>
        <w:top w:val="none" w:sz="0" w:space="0" w:color="auto"/>
        <w:left w:val="none" w:sz="0" w:space="0" w:color="auto"/>
        <w:bottom w:val="none" w:sz="0" w:space="0" w:color="auto"/>
        <w:right w:val="none" w:sz="0" w:space="0" w:color="auto"/>
      </w:divBdr>
      <w:divsChild>
        <w:div w:id="296839222">
          <w:marLeft w:val="0"/>
          <w:marRight w:val="0"/>
          <w:marTop w:val="0"/>
          <w:marBottom w:val="0"/>
          <w:divBdr>
            <w:top w:val="none" w:sz="0" w:space="0" w:color="auto"/>
            <w:left w:val="none" w:sz="0" w:space="0" w:color="auto"/>
            <w:bottom w:val="none" w:sz="0" w:space="0" w:color="auto"/>
            <w:right w:val="none" w:sz="0" w:space="0" w:color="auto"/>
          </w:divBdr>
          <w:divsChild>
            <w:div w:id="930358308">
              <w:marLeft w:val="0"/>
              <w:marRight w:val="0"/>
              <w:marTop w:val="0"/>
              <w:marBottom w:val="0"/>
              <w:divBdr>
                <w:top w:val="none" w:sz="0" w:space="0" w:color="auto"/>
                <w:left w:val="none" w:sz="0" w:space="0" w:color="auto"/>
                <w:bottom w:val="none" w:sz="0" w:space="0" w:color="auto"/>
                <w:right w:val="none" w:sz="0" w:space="0" w:color="auto"/>
              </w:divBdr>
              <w:divsChild>
                <w:div w:id="1861770928">
                  <w:marLeft w:val="0"/>
                  <w:marRight w:val="0"/>
                  <w:marTop w:val="0"/>
                  <w:marBottom w:val="0"/>
                  <w:divBdr>
                    <w:top w:val="none" w:sz="0" w:space="0" w:color="auto"/>
                    <w:left w:val="none" w:sz="0" w:space="0" w:color="auto"/>
                    <w:bottom w:val="none" w:sz="0" w:space="0" w:color="auto"/>
                    <w:right w:val="none" w:sz="0" w:space="0" w:color="auto"/>
                  </w:divBdr>
                  <w:divsChild>
                    <w:div w:id="591936301">
                      <w:marLeft w:val="0"/>
                      <w:marRight w:val="0"/>
                      <w:marTop w:val="0"/>
                      <w:marBottom w:val="0"/>
                      <w:divBdr>
                        <w:top w:val="none" w:sz="0" w:space="0" w:color="auto"/>
                        <w:left w:val="none" w:sz="0" w:space="0" w:color="auto"/>
                        <w:bottom w:val="none" w:sz="0" w:space="0" w:color="auto"/>
                        <w:right w:val="none" w:sz="0" w:space="0" w:color="auto"/>
                      </w:divBdr>
                    </w:div>
                    <w:div w:id="760107584">
                      <w:marLeft w:val="0"/>
                      <w:marRight w:val="0"/>
                      <w:marTop w:val="0"/>
                      <w:marBottom w:val="0"/>
                      <w:divBdr>
                        <w:top w:val="none" w:sz="0" w:space="0" w:color="auto"/>
                        <w:left w:val="none" w:sz="0" w:space="0" w:color="auto"/>
                        <w:bottom w:val="none" w:sz="0" w:space="0" w:color="auto"/>
                        <w:right w:val="none" w:sz="0" w:space="0" w:color="auto"/>
                      </w:divBdr>
                      <w:divsChild>
                        <w:div w:id="1518077220">
                          <w:marLeft w:val="0"/>
                          <w:marRight w:val="0"/>
                          <w:marTop w:val="0"/>
                          <w:marBottom w:val="0"/>
                          <w:divBdr>
                            <w:top w:val="none" w:sz="0" w:space="0" w:color="auto"/>
                            <w:left w:val="none" w:sz="0" w:space="0" w:color="auto"/>
                            <w:bottom w:val="none" w:sz="0" w:space="0" w:color="auto"/>
                            <w:right w:val="none" w:sz="0" w:space="0" w:color="auto"/>
                          </w:divBdr>
                          <w:divsChild>
                            <w:div w:id="199833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1542489">
      <w:bodyDiv w:val="1"/>
      <w:marLeft w:val="0"/>
      <w:marRight w:val="0"/>
      <w:marTop w:val="0"/>
      <w:marBottom w:val="0"/>
      <w:divBdr>
        <w:top w:val="none" w:sz="0" w:space="0" w:color="auto"/>
        <w:left w:val="none" w:sz="0" w:space="0" w:color="auto"/>
        <w:bottom w:val="none" w:sz="0" w:space="0" w:color="auto"/>
        <w:right w:val="none" w:sz="0" w:space="0" w:color="auto"/>
      </w:divBdr>
    </w:div>
    <w:div w:id="395013926">
      <w:bodyDiv w:val="1"/>
      <w:marLeft w:val="0"/>
      <w:marRight w:val="0"/>
      <w:marTop w:val="0"/>
      <w:marBottom w:val="0"/>
      <w:divBdr>
        <w:top w:val="none" w:sz="0" w:space="0" w:color="auto"/>
        <w:left w:val="none" w:sz="0" w:space="0" w:color="auto"/>
        <w:bottom w:val="none" w:sz="0" w:space="0" w:color="auto"/>
        <w:right w:val="none" w:sz="0" w:space="0" w:color="auto"/>
      </w:divBdr>
      <w:divsChild>
        <w:div w:id="1201630793">
          <w:marLeft w:val="0"/>
          <w:marRight w:val="0"/>
          <w:marTop w:val="0"/>
          <w:marBottom w:val="0"/>
          <w:divBdr>
            <w:top w:val="none" w:sz="0" w:space="0" w:color="auto"/>
            <w:left w:val="none" w:sz="0" w:space="0" w:color="auto"/>
            <w:bottom w:val="none" w:sz="0" w:space="0" w:color="auto"/>
            <w:right w:val="none" w:sz="0" w:space="0" w:color="auto"/>
          </w:divBdr>
          <w:divsChild>
            <w:div w:id="123280509">
              <w:marLeft w:val="0"/>
              <w:marRight w:val="0"/>
              <w:marTop w:val="0"/>
              <w:marBottom w:val="0"/>
              <w:divBdr>
                <w:top w:val="none" w:sz="0" w:space="0" w:color="auto"/>
                <w:left w:val="none" w:sz="0" w:space="0" w:color="auto"/>
                <w:bottom w:val="none" w:sz="0" w:space="0" w:color="auto"/>
                <w:right w:val="none" w:sz="0" w:space="0" w:color="auto"/>
              </w:divBdr>
            </w:div>
            <w:div w:id="243682976">
              <w:marLeft w:val="0"/>
              <w:marRight w:val="0"/>
              <w:marTop w:val="0"/>
              <w:marBottom w:val="0"/>
              <w:divBdr>
                <w:top w:val="none" w:sz="0" w:space="0" w:color="auto"/>
                <w:left w:val="none" w:sz="0" w:space="0" w:color="auto"/>
                <w:bottom w:val="none" w:sz="0" w:space="0" w:color="auto"/>
                <w:right w:val="none" w:sz="0" w:space="0" w:color="auto"/>
              </w:divBdr>
            </w:div>
            <w:div w:id="403383125">
              <w:marLeft w:val="0"/>
              <w:marRight w:val="0"/>
              <w:marTop w:val="0"/>
              <w:marBottom w:val="0"/>
              <w:divBdr>
                <w:top w:val="none" w:sz="0" w:space="0" w:color="auto"/>
                <w:left w:val="none" w:sz="0" w:space="0" w:color="auto"/>
                <w:bottom w:val="none" w:sz="0" w:space="0" w:color="auto"/>
                <w:right w:val="none" w:sz="0" w:space="0" w:color="auto"/>
              </w:divBdr>
            </w:div>
            <w:div w:id="414859543">
              <w:marLeft w:val="0"/>
              <w:marRight w:val="0"/>
              <w:marTop w:val="0"/>
              <w:marBottom w:val="0"/>
              <w:divBdr>
                <w:top w:val="none" w:sz="0" w:space="0" w:color="auto"/>
                <w:left w:val="none" w:sz="0" w:space="0" w:color="auto"/>
                <w:bottom w:val="none" w:sz="0" w:space="0" w:color="auto"/>
                <w:right w:val="none" w:sz="0" w:space="0" w:color="auto"/>
              </w:divBdr>
            </w:div>
            <w:div w:id="893345151">
              <w:marLeft w:val="0"/>
              <w:marRight w:val="0"/>
              <w:marTop w:val="0"/>
              <w:marBottom w:val="0"/>
              <w:divBdr>
                <w:top w:val="none" w:sz="0" w:space="0" w:color="auto"/>
                <w:left w:val="none" w:sz="0" w:space="0" w:color="auto"/>
                <w:bottom w:val="none" w:sz="0" w:space="0" w:color="auto"/>
                <w:right w:val="none" w:sz="0" w:space="0" w:color="auto"/>
              </w:divBdr>
            </w:div>
            <w:div w:id="1468359527">
              <w:marLeft w:val="0"/>
              <w:marRight w:val="0"/>
              <w:marTop w:val="0"/>
              <w:marBottom w:val="0"/>
              <w:divBdr>
                <w:top w:val="none" w:sz="0" w:space="0" w:color="auto"/>
                <w:left w:val="none" w:sz="0" w:space="0" w:color="auto"/>
                <w:bottom w:val="none" w:sz="0" w:space="0" w:color="auto"/>
                <w:right w:val="none" w:sz="0" w:space="0" w:color="auto"/>
              </w:divBdr>
            </w:div>
            <w:div w:id="1695881675">
              <w:marLeft w:val="0"/>
              <w:marRight w:val="0"/>
              <w:marTop w:val="0"/>
              <w:marBottom w:val="0"/>
              <w:divBdr>
                <w:top w:val="none" w:sz="0" w:space="0" w:color="auto"/>
                <w:left w:val="none" w:sz="0" w:space="0" w:color="auto"/>
                <w:bottom w:val="none" w:sz="0" w:space="0" w:color="auto"/>
                <w:right w:val="none" w:sz="0" w:space="0" w:color="auto"/>
              </w:divBdr>
            </w:div>
            <w:div w:id="1815877543">
              <w:marLeft w:val="0"/>
              <w:marRight w:val="0"/>
              <w:marTop w:val="0"/>
              <w:marBottom w:val="0"/>
              <w:divBdr>
                <w:top w:val="none" w:sz="0" w:space="0" w:color="auto"/>
                <w:left w:val="none" w:sz="0" w:space="0" w:color="auto"/>
                <w:bottom w:val="none" w:sz="0" w:space="0" w:color="auto"/>
                <w:right w:val="none" w:sz="0" w:space="0" w:color="auto"/>
              </w:divBdr>
            </w:div>
            <w:div w:id="1864130221">
              <w:marLeft w:val="0"/>
              <w:marRight w:val="0"/>
              <w:marTop w:val="0"/>
              <w:marBottom w:val="0"/>
              <w:divBdr>
                <w:top w:val="none" w:sz="0" w:space="0" w:color="auto"/>
                <w:left w:val="none" w:sz="0" w:space="0" w:color="auto"/>
                <w:bottom w:val="none" w:sz="0" w:space="0" w:color="auto"/>
                <w:right w:val="none" w:sz="0" w:space="0" w:color="auto"/>
              </w:divBdr>
            </w:div>
            <w:div w:id="1896232743">
              <w:marLeft w:val="0"/>
              <w:marRight w:val="0"/>
              <w:marTop w:val="0"/>
              <w:marBottom w:val="0"/>
              <w:divBdr>
                <w:top w:val="none" w:sz="0" w:space="0" w:color="auto"/>
                <w:left w:val="none" w:sz="0" w:space="0" w:color="auto"/>
                <w:bottom w:val="none" w:sz="0" w:space="0" w:color="auto"/>
                <w:right w:val="none" w:sz="0" w:space="0" w:color="auto"/>
              </w:divBdr>
            </w:div>
            <w:div w:id="2083872399">
              <w:marLeft w:val="0"/>
              <w:marRight w:val="0"/>
              <w:marTop w:val="0"/>
              <w:marBottom w:val="0"/>
              <w:divBdr>
                <w:top w:val="none" w:sz="0" w:space="0" w:color="auto"/>
                <w:left w:val="none" w:sz="0" w:space="0" w:color="auto"/>
                <w:bottom w:val="none" w:sz="0" w:space="0" w:color="auto"/>
                <w:right w:val="none" w:sz="0" w:space="0" w:color="auto"/>
              </w:divBdr>
            </w:div>
            <w:div w:id="212199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91505">
      <w:bodyDiv w:val="1"/>
      <w:marLeft w:val="0"/>
      <w:marRight w:val="0"/>
      <w:marTop w:val="0"/>
      <w:marBottom w:val="0"/>
      <w:divBdr>
        <w:top w:val="none" w:sz="0" w:space="0" w:color="auto"/>
        <w:left w:val="none" w:sz="0" w:space="0" w:color="auto"/>
        <w:bottom w:val="none" w:sz="0" w:space="0" w:color="auto"/>
        <w:right w:val="none" w:sz="0" w:space="0" w:color="auto"/>
      </w:divBdr>
    </w:div>
    <w:div w:id="537359975">
      <w:bodyDiv w:val="1"/>
      <w:marLeft w:val="0"/>
      <w:marRight w:val="0"/>
      <w:marTop w:val="0"/>
      <w:marBottom w:val="0"/>
      <w:divBdr>
        <w:top w:val="none" w:sz="0" w:space="0" w:color="auto"/>
        <w:left w:val="none" w:sz="0" w:space="0" w:color="auto"/>
        <w:bottom w:val="none" w:sz="0" w:space="0" w:color="auto"/>
        <w:right w:val="none" w:sz="0" w:space="0" w:color="auto"/>
      </w:divBdr>
      <w:divsChild>
        <w:div w:id="875316899">
          <w:marLeft w:val="0"/>
          <w:marRight w:val="0"/>
          <w:marTop w:val="0"/>
          <w:marBottom w:val="0"/>
          <w:divBdr>
            <w:top w:val="none" w:sz="0" w:space="0" w:color="auto"/>
            <w:left w:val="none" w:sz="0" w:space="0" w:color="auto"/>
            <w:bottom w:val="none" w:sz="0" w:space="0" w:color="auto"/>
            <w:right w:val="none" w:sz="0" w:space="0" w:color="auto"/>
          </w:divBdr>
          <w:divsChild>
            <w:div w:id="587739054">
              <w:marLeft w:val="0"/>
              <w:marRight w:val="0"/>
              <w:marTop w:val="0"/>
              <w:marBottom w:val="0"/>
              <w:divBdr>
                <w:top w:val="none" w:sz="0" w:space="0" w:color="auto"/>
                <w:left w:val="none" w:sz="0" w:space="0" w:color="auto"/>
                <w:bottom w:val="single" w:sz="6" w:space="9" w:color="201F1F"/>
                <w:right w:val="none" w:sz="0" w:space="0" w:color="auto"/>
              </w:divBdr>
              <w:divsChild>
                <w:div w:id="111748933">
                  <w:marLeft w:val="0"/>
                  <w:marRight w:val="0"/>
                  <w:marTop w:val="0"/>
                  <w:marBottom w:val="100"/>
                  <w:divBdr>
                    <w:top w:val="none" w:sz="0" w:space="0" w:color="auto"/>
                    <w:left w:val="none" w:sz="0" w:space="0" w:color="auto"/>
                    <w:bottom w:val="none" w:sz="0" w:space="0" w:color="auto"/>
                    <w:right w:val="none" w:sz="0" w:space="0" w:color="auto"/>
                  </w:divBdr>
                  <w:divsChild>
                    <w:div w:id="801462732">
                      <w:marLeft w:val="300"/>
                      <w:marRight w:val="0"/>
                      <w:marTop w:val="0"/>
                      <w:marBottom w:val="0"/>
                      <w:divBdr>
                        <w:top w:val="none" w:sz="0" w:space="0" w:color="auto"/>
                        <w:left w:val="none" w:sz="0" w:space="0" w:color="auto"/>
                        <w:bottom w:val="none" w:sz="0" w:space="0" w:color="auto"/>
                        <w:right w:val="none" w:sz="0" w:space="0" w:color="auto"/>
                      </w:divBdr>
                      <w:divsChild>
                        <w:div w:id="211382758">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571163219">
      <w:bodyDiv w:val="1"/>
      <w:marLeft w:val="0"/>
      <w:marRight w:val="0"/>
      <w:marTop w:val="0"/>
      <w:marBottom w:val="0"/>
      <w:divBdr>
        <w:top w:val="none" w:sz="0" w:space="0" w:color="auto"/>
        <w:left w:val="none" w:sz="0" w:space="0" w:color="auto"/>
        <w:bottom w:val="none" w:sz="0" w:space="0" w:color="auto"/>
        <w:right w:val="none" w:sz="0" w:space="0" w:color="auto"/>
      </w:divBdr>
    </w:div>
    <w:div w:id="571432985">
      <w:bodyDiv w:val="1"/>
      <w:marLeft w:val="0"/>
      <w:marRight w:val="0"/>
      <w:marTop w:val="0"/>
      <w:marBottom w:val="0"/>
      <w:divBdr>
        <w:top w:val="none" w:sz="0" w:space="0" w:color="auto"/>
        <w:left w:val="none" w:sz="0" w:space="0" w:color="auto"/>
        <w:bottom w:val="none" w:sz="0" w:space="0" w:color="auto"/>
        <w:right w:val="none" w:sz="0" w:space="0" w:color="auto"/>
      </w:divBdr>
      <w:divsChild>
        <w:div w:id="1747649617">
          <w:marLeft w:val="0"/>
          <w:marRight w:val="0"/>
          <w:marTop w:val="0"/>
          <w:marBottom w:val="60"/>
          <w:divBdr>
            <w:top w:val="none" w:sz="0" w:space="0" w:color="auto"/>
            <w:left w:val="none" w:sz="0" w:space="0" w:color="auto"/>
            <w:bottom w:val="none" w:sz="0" w:space="0" w:color="auto"/>
            <w:right w:val="none" w:sz="0" w:space="0" w:color="auto"/>
          </w:divBdr>
        </w:div>
      </w:divsChild>
    </w:div>
    <w:div w:id="607467984">
      <w:bodyDiv w:val="1"/>
      <w:marLeft w:val="0"/>
      <w:marRight w:val="0"/>
      <w:marTop w:val="0"/>
      <w:marBottom w:val="0"/>
      <w:divBdr>
        <w:top w:val="none" w:sz="0" w:space="0" w:color="auto"/>
        <w:left w:val="none" w:sz="0" w:space="0" w:color="auto"/>
        <w:bottom w:val="none" w:sz="0" w:space="0" w:color="auto"/>
        <w:right w:val="none" w:sz="0" w:space="0" w:color="auto"/>
      </w:divBdr>
    </w:div>
    <w:div w:id="693921188">
      <w:bodyDiv w:val="1"/>
      <w:marLeft w:val="0"/>
      <w:marRight w:val="0"/>
      <w:marTop w:val="0"/>
      <w:marBottom w:val="0"/>
      <w:divBdr>
        <w:top w:val="none" w:sz="0" w:space="0" w:color="auto"/>
        <w:left w:val="none" w:sz="0" w:space="0" w:color="auto"/>
        <w:bottom w:val="none" w:sz="0" w:space="0" w:color="auto"/>
        <w:right w:val="none" w:sz="0" w:space="0" w:color="auto"/>
      </w:divBdr>
    </w:div>
    <w:div w:id="695086203">
      <w:bodyDiv w:val="1"/>
      <w:marLeft w:val="0"/>
      <w:marRight w:val="0"/>
      <w:marTop w:val="0"/>
      <w:marBottom w:val="0"/>
      <w:divBdr>
        <w:top w:val="none" w:sz="0" w:space="0" w:color="auto"/>
        <w:left w:val="none" w:sz="0" w:space="0" w:color="auto"/>
        <w:bottom w:val="none" w:sz="0" w:space="0" w:color="auto"/>
        <w:right w:val="none" w:sz="0" w:space="0" w:color="auto"/>
      </w:divBdr>
    </w:div>
    <w:div w:id="710572175">
      <w:bodyDiv w:val="1"/>
      <w:marLeft w:val="0"/>
      <w:marRight w:val="0"/>
      <w:marTop w:val="0"/>
      <w:marBottom w:val="0"/>
      <w:divBdr>
        <w:top w:val="none" w:sz="0" w:space="0" w:color="auto"/>
        <w:left w:val="none" w:sz="0" w:space="0" w:color="auto"/>
        <w:bottom w:val="none" w:sz="0" w:space="0" w:color="auto"/>
        <w:right w:val="none" w:sz="0" w:space="0" w:color="auto"/>
      </w:divBdr>
    </w:div>
    <w:div w:id="712846408">
      <w:bodyDiv w:val="1"/>
      <w:marLeft w:val="0"/>
      <w:marRight w:val="0"/>
      <w:marTop w:val="0"/>
      <w:marBottom w:val="0"/>
      <w:divBdr>
        <w:top w:val="none" w:sz="0" w:space="0" w:color="auto"/>
        <w:left w:val="none" w:sz="0" w:space="0" w:color="auto"/>
        <w:bottom w:val="none" w:sz="0" w:space="0" w:color="auto"/>
        <w:right w:val="none" w:sz="0" w:space="0" w:color="auto"/>
      </w:divBdr>
    </w:div>
    <w:div w:id="758059135">
      <w:bodyDiv w:val="1"/>
      <w:marLeft w:val="0"/>
      <w:marRight w:val="0"/>
      <w:marTop w:val="0"/>
      <w:marBottom w:val="0"/>
      <w:divBdr>
        <w:top w:val="none" w:sz="0" w:space="0" w:color="auto"/>
        <w:left w:val="none" w:sz="0" w:space="0" w:color="auto"/>
        <w:bottom w:val="none" w:sz="0" w:space="0" w:color="auto"/>
        <w:right w:val="none" w:sz="0" w:space="0" w:color="auto"/>
      </w:divBdr>
      <w:divsChild>
        <w:div w:id="148399949">
          <w:marLeft w:val="0"/>
          <w:marRight w:val="0"/>
          <w:marTop w:val="0"/>
          <w:marBottom w:val="0"/>
          <w:divBdr>
            <w:top w:val="none" w:sz="0" w:space="0" w:color="auto"/>
            <w:left w:val="none" w:sz="0" w:space="0" w:color="auto"/>
            <w:bottom w:val="none" w:sz="0" w:space="0" w:color="auto"/>
            <w:right w:val="none" w:sz="0" w:space="0" w:color="auto"/>
          </w:divBdr>
          <w:divsChild>
            <w:div w:id="46953407">
              <w:marLeft w:val="0"/>
              <w:marRight w:val="0"/>
              <w:marTop w:val="0"/>
              <w:marBottom w:val="0"/>
              <w:divBdr>
                <w:top w:val="none" w:sz="0" w:space="0" w:color="auto"/>
                <w:left w:val="none" w:sz="0" w:space="0" w:color="auto"/>
                <w:bottom w:val="none" w:sz="0" w:space="0" w:color="auto"/>
                <w:right w:val="none" w:sz="0" w:space="0" w:color="auto"/>
              </w:divBdr>
            </w:div>
            <w:div w:id="98569671">
              <w:marLeft w:val="0"/>
              <w:marRight w:val="0"/>
              <w:marTop w:val="0"/>
              <w:marBottom w:val="0"/>
              <w:divBdr>
                <w:top w:val="none" w:sz="0" w:space="0" w:color="auto"/>
                <w:left w:val="none" w:sz="0" w:space="0" w:color="auto"/>
                <w:bottom w:val="none" w:sz="0" w:space="0" w:color="auto"/>
                <w:right w:val="none" w:sz="0" w:space="0" w:color="auto"/>
              </w:divBdr>
            </w:div>
            <w:div w:id="284704252">
              <w:marLeft w:val="0"/>
              <w:marRight w:val="0"/>
              <w:marTop w:val="0"/>
              <w:marBottom w:val="0"/>
              <w:divBdr>
                <w:top w:val="none" w:sz="0" w:space="0" w:color="auto"/>
                <w:left w:val="none" w:sz="0" w:space="0" w:color="auto"/>
                <w:bottom w:val="none" w:sz="0" w:space="0" w:color="auto"/>
                <w:right w:val="none" w:sz="0" w:space="0" w:color="auto"/>
              </w:divBdr>
            </w:div>
            <w:div w:id="286858133">
              <w:marLeft w:val="0"/>
              <w:marRight w:val="0"/>
              <w:marTop w:val="0"/>
              <w:marBottom w:val="0"/>
              <w:divBdr>
                <w:top w:val="none" w:sz="0" w:space="0" w:color="auto"/>
                <w:left w:val="none" w:sz="0" w:space="0" w:color="auto"/>
                <w:bottom w:val="none" w:sz="0" w:space="0" w:color="auto"/>
                <w:right w:val="none" w:sz="0" w:space="0" w:color="auto"/>
              </w:divBdr>
            </w:div>
            <w:div w:id="567040080">
              <w:marLeft w:val="0"/>
              <w:marRight w:val="0"/>
              <w:marTop w:val="0"/>
              <w:marBottom w:val="0"/>
              <w:divBdr>
                <w:top w:val="none" w:sz="0" w:space="0" w:color="auto"/>
                <w:left w:val="none" w:sz="0" w:space="0" w:color="auto"/>
                <w:bottom w:val="none" w:sz="0" w:space="0" w:color="auto"/>
                <w:right w:val="none" w:sz="0" w:space="0" w:color="auto"/>
              </w:divBdr>
            </w:div>
            <w:div w:id="717900623">
              <w:marLeft w:val="0"/>
              <w:marRight w:val="0"/>
              <w:marTop w:val="0"/>
              <w:marBottom w:val="0"/>
              <w:divBdr>
                <w:top w:val="none" w:sz="0" w:space="0" w:color="auto"/>
                <w:left w:val="none" w:sz="0" w:space="0" w:color="auto"/>
                <w:bottom w:val="none" w:sz="0" w:space="0" w:color="auto"/>
                <w:right w:val="none" w:sz="0" w:space="0" w:color="auto"/>
              </w:divBdr>
            </w:div>
            <w:div w:id="749078599">
              <w:marLeft w:val="0"/>
              <w:marRight w:val="0"/>
              <w:marTop w:val="0"/>
              <w:marBottom w:val="0"/>
              <w:divBdr>
                <w:top w:val="none" w:sz="0" w:space="0" w:color="auto"/>
                <w:left w:val="none" w:sz="0" w:space="0" w:color="auto"/>
                <w:bottom w:val="none" w:sz="0" w:space="0" w:color="auto"/>
                <w:right w:val="none" w:sz="0" w:space="0" w:color="auto"/>
              </w:divBdr>
            </w:div>
            <w:div w:id="821895562">
              <w:marLeft w:val="0"/>
              <w:marRight w:val="0"/>
              <w:marTop w:val="0"/>
              <w:marBottom w:val="0"/>
              <w:divBdr>
                <w:top w:val="none" w:sz="0" w:space="0" w:color="auto"/>
                <w:left w:val="none" w:sz="0" w:space="0" w:color="auto"/>
                <w:bottom w:val="none" w:sz="0" w:space="0" w:color="auto"/>
                <w:right w:val="none" w:sz="0" w:space="0" w:color="auto"/>
              </w:divBdr>
            </w:div>
            <w:div w:id="1062602539">
              <w:marLeft w:val="0"/>
              <w:marRight w:val="0"/>
              <w:marTop w:val="0"/>
              <w:marBottom w:val="0"/>
              <w:divBdr>
                <w:top w:val="none" w:sz="0" w:space="0" w:color="auto"/>
                <w:left w:val="none" w:sz="0" w:space="0" w:color="auto"/>
                <w:bottom w:val="none" w:sz="0" w:space="0" w:color="auto"/>
                <w:right w:val="none" w:sz="0" w:space="0" w:color="auto"/>
              </w:divBdr>
            </w:div>
            <w:div w:id="1580747951">
              <w:marLeft w:val="0"/>
              <w:marRight w:val="0"/>
              <w:marTop w:val="0"/>
              <w:marBottom w:val="0"/>
              <w:divBdr>
                <w:top w:val="none" w:sz="0" w:space="0" w:color="auto"/>
                <w:left w:val="none" w:sz="0" w:space="0" w:color="auto"/>
                <w:bottom w:val="none" w:sz="0" w:space="0" w:color="auto"/>
                <w:right w:val="none" w:sz="0" w:space="0" w:color="auto"/>
              </w:divBdr>
            </w:div>
            <w:div w:id="1627931494">
              <w:marLeft w:val="0"/>
              <w:marRight w:val="0"/>
              <w:marTop w:val="0"/>
              <w:marBottom w:val="0"/>
              <w:divBdr>
                <w:top w:val="none" w:sz="0" w:space="0" w:color="auto"/>
                <w:left w:val="none" w:sz="0" w:space="0" w:color="auto"/>
                <w:bottom w:val="none" w:sz="0" w:space="0" w:color="auto"/>
                <w:right w:val="none" w:sz="0" w:space="0" w:color="auto"/>
              </w:divBdr>
            </w:div>
            <w:div w:id="169338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92309">
      <w:bodyDiv w:val="1"/>
      <w:marLeft w:val="0"/>
      <w:marRight w:val="0"/>
      <w:marTop w:val="0"/>
      <w:marBottom w:val="0"/>
      <w:divBdr>
        <w:top w:val="none" w:sz="0" w:space="0" w:color="auto"/>
        <w:left w:val="none" w:sz="0" w:space="0" w:color="auto"/>
        <w:bottom w:val="none" w:sz="0" w:space="0" w:color="auto"/>
        <w:right w:val="none" w:sz="0" w:space="0" w:color="auto"/>
      </w:divBdr>
    </w:div>
    <w:div w:id="808978989">
      <w:bodyDiv w:val="1"/>
      <w:marLeft w:val="0"/>
      <w:marRight w:val="0"/>
      <w:marTop w:val="0"/>
      <w:marBottom w:val="0"/>
      <w:divBdr>
        <w:top w:val="none" w:sz="0" w:space="0" w:color="auto"/>
        <w:left w:val="none" w:sz="0" w:space="0" w:color="auto"/>
        <w:bottom w:val="none" w:sz="0" w:space="0" w:color="auto"/>
        <w:right w:val="none" w:sz="0" w:space="0" w:color="auto"/>
      </w:divBdr>
    </w:div>
    <w:div w:id="829367100">
      <w:bodyDiv w:val="1"/>
      <w:marLeft w:val="0"/>
      <w:marRight w:val="0"/>
      <w:marTop w:val="0"/>
      <w:marBottom w:val="0"/>
      <w:divBdr>
        <w:top w:val="none" w:sz="0" w:space="0" w:color="auto"/>
        <w:left w:val="none" w:sz="0" w:space="0" w:color="auto"/>
        <w:bottom w:val="none" w:sz="0" w:space="0" w:color="auto"/>
        <w:right w:val="none" w:sz="0" w:space="0" w:color="auto"/>
      </w:divBdr>
    </w:div>
    <w:div w:id="905918362">
      <w:bodyDiv w:val="1"/>
      <w:marLeft w:val="0"/>
      <w:marRight w:val="0"/>
      <w:marTop w:val="0"/>
      <w:marBottom w:val="0"/>
      <w:divBdr>
        <w:top w:val="none" w:sz="0" w:space="0" w:color="auto"/>
        <w:left w:val="none" w:sz="0" w:space="0" w:color="auto"/>
        <w:bottom w:val="none" w:sz="0" w:space="0" w:color="auto"/>
        <w:right w:val="none" w:sz="0" w:space="0" w:color="auto"/>
      </w:divBdr>
      <w:divsChild>
        <w:div w:id="411122276">
          <w:marLeft w:val="0"/>
          <w:marRight w:val="0"/>
          <w:marTop w:val="0"/>
          <w:marBottom w:val="0"/>
          <w:divBdr>
            <w:top w:val="none" w:sz="0" w:space="0" w:color="auto"/>
            <w:left w:val="none" w:sz="0" w:space="0" w:color="auto"/>
            <w:bottom w:val="none" w:sz="0" w:space="0" w:color="auto"/>
            <w:right w:val="none" w:sz="0" w:space="0" w:color="auto"/>
          </w:divBdr>
          <w:divsChild>
            <w:div w:id="136513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629819">
      <w:bodyDiv w:val="1"/>
      <w:marLeft w:val="0"/>
      <w:marRight w:val="0"/>
      <w:marTop w:val="0"/>
      <w:marBottom w:val="0"/>
      <w:divBdr>
        <w:top w:val="none" w:sz="0" w:space="0" w:color="auto"/>
        <w:left w:val="none" w:sz="0" w:space="0" w:color="auto"/>
        <w:bottom w:val="none" w:sz="0" w:space="0" w:color="auto"/>
        <w:right w:val="none" w:sz="0" w:space="0" w:color="auto"/>
      </w:divBdr>
      <w:divsChild>
        <w:div w:id="95374526">
          <w:marLeft w:val="1166"/>
          <w:marRight w:val="0"/>
          <w:marTop w:val="77"/>
          <w:marBottom w:val="0"/>
          <w:divBdr>
            <w:top w:val="none" w:sz="0" w:space="0" w:color="auto"/>
            <w:left w:val="none" w:sz="0" w:space="0" w:color="auto"/>
            <w:bottom w:val="none" w:sz="0" w:space="0" w:color="auto"/>
            <w:right w:val="none" w:sz="0" w:space="0" w:color="auto"/>
          </w:divBdr>
        </w:div>
        <w:div w:id="877816598">
          <w:marLeft w:val="1166"/>
          <w:marRight w:val="0"/>
          <w:marTop w:val="77"/>
          <w:marBottom w:val="0"/>
          <w:divBdr>
            <w:top w:val="none" w:sz="0" w:space="0" w:color="auto"/>
            <w:left w:val="none" w:sz="0" w:space="0" w:color="auto"/>
            <w:bottom w:val="none" w:sz="0" w:space="0" w:color="auto"/>
            <w:right w:val="none" w:sz="0" w:space="0" w:color="auto"/>
          </w:divBdr>
        </w:div>
        <w:div w:id="1191996001">
          <w:marLeft w:val="1166"/>
          <w:marRight w:val="0"/>
          <w:marTop w:val="77"/>
          <w:marBottom w:val="0"/>
          <w:divBdr>
            <w:top w:val="none" w:sz="0" w:space="0" w:color="auto"/>
            <w:left w:val="none" w:sz="0" w:space="0" w:color="auto"/>
            <w:bottom w:val="none" w:sz="0" w:space="0" w:color="auto"/>
            <w:right w:val="none" w:sz="0" w:space="0" w:color="auto"/>
          </w:divBdr>
        </w:div>
        <w:div w:id="1573546249">
          <w:marLeft w:val="547"/>
          <w:marRight w:val="0"/>
          <w:marTop w:val="96"/>
          <w:marBottom w:val="0"/>
          <w:divBdr>
            <w:top w:val="none" w:sz="0" w:space="0" w:color="auto"/>
            <w:left w:val="none" w:sz="0" w:space="0" w:color="auto"/>
            <w:bottom w:val="none" w:sz="0" w:space="0" w:color="auto"/>
            <w:right w:val="none" w:sz="0" w:space="0" w:color="auto"/>
          </w:divBdr>
        </w:div>
        <w:div w:id="1859274500">
          <w:marLeft w:val="547"/>
          <w:marRight w:val="0"/>
          <w:marTop w:val="96"/>
          <w:marBottom w:val="0"/>
          <w:divBdr>
            <w:top w:val="none" w:sz="0" w:space="0" w:color="auto"/>
            <w:left w:val="none" w:sz="0" w:space="0" w:color="auto"/>
            <w:bottom w:val="none" w:sz="0" w:space="0" w:color="auto"/>
            <w:right w:val="none" w:sz="0" w:space="0" w:color="auto"/>
          </w:divBdr>
        </w:div>
        <w:div w:id="1877037593">
          <w:marLeft w:val="1166"/>
          <w:marRight w:val="0"/>
          <w:marTop w:val="77"/>
          <w:marBottom w:val="0"/>
          <w:divBdr>
            <w:top w:val="none" w:sz="0" w:space="0" w:color="auto"/>
            <w:left w:val="none" w:sz="0" w:space="0" w:color="auto"/>
            <w:bottom w:val="none" w:sz="0" w:space="0" w:color="auto"/>
            <w:right w:val="none" w:sz="0" w:space="0" w:color="auto"/>
          </w:divBdr>
        </w:div>
        <w:div w:id="1969168657">
          <w:marLeft w:val="1166"/>
          <w:marRight w:val="0"/>
          <w:marTop w:val="77"/>
          <w:marBottom w:val="0"/>
          <w:divBdr>
            <w:top w:val="none" w:sz="0" w:space="0" w:color="auto"/>
            <w:left w:val="none" w:sz="0" w:space="0" w:color="auto"/>
            <w:bottom w:val="none" w:sz="0" w:space="0" w:color="auto"/>
            <w:right w:val="none" w:sz="0" w:space="0" w:color="auto"/>
          </w:divBdr>
        </w:div>
        <w:div w:id="2121796241">
          <w:marLeft w:val="1166"/>
          <w:marRight w:val="0"/>
          <w:marTop w:val="77"/>
          <w:marBottom w:val="0"/>
          <w:divBdr>
            <w:top w:val="none" w:sz="0" w:space="0" w:color="auto"/>
            <w:left w:val="none" w:sz="0" w:space="0" w:color="auto"/>
            <w:bottom w:val="none" w:sz="0" w:space="0" w:color="auto"/>
            <w:right w:val="none" w:sz="0" w:space="0" w:color="auto"/>
          </w:divBdr>
        </w:div>
        <w:div w:id="2144734505">
          <w:marLeft w:val="1166"/>
          <w:marRight w:val="0"/>
          <w:marTop w:val="77"/>
          <w:marBottom w:val="0"/>
          <w:divBdr>
            <w:top w:val="none" w:sz="0" w:space="0" w:color="auto"/>
            <w:left w:val="none" w:sz="0" w:space="0" w:color="auto"/>
            <w:bottom w:val="none" w:sz="0" w:space="0" w:color="auto"/>
            <w:right w:val="none" w:sz="0" w:space="0" w:color="auto"/>
          </w:divBdr>
        </w:div>
      </w:divsChild>
    </w:div>
    <w:div w:id="1020744137">
      <w:bodyDiv w:val="1"/>
      <w:marLeft w:val="0"/>
      <w:marRight w:val="0"/>
      <w:marTop w:val="0"/>
      <w:marBottom w:val="0"/>
      <w:divBdr>
        <w:top w:val="none" w:sz="0" w:space="0" w:color="auto"/>
        <w:left w:val="none" w:sz="0" w:space="0" w:color="auto"/>
        <w:bottom w:val="none" w:sz="0" w:space="0" w:color="auto"/>
        <w:right w:val="none" w:sz="0" w:space="0" w:color="auto"/>
      </w:divBdr>
    </w:div>
    <w:div w:id="1032342085">
      <w:bodyDiv w:val="1"/>
      <w:marLeft w:val="0"/>
      <w:marRight w:val="0"/>
      <w:marTop w:val="0"/>
      <w:marBottom w:val="0"/>
      <w:divBdr>
        <w:top w:val="none" w:sz="0" w:space="0" w:color="auto"/>
        <w:left w:val="none" w:sz="0" w:space="0" w:color="auto"/>
        <w:bottom w:val="none" w:sz="0" w:space="0" w:color="auto"/>
        <w:right w:val="none" w:sz="0" w:space="0" w:color="auto"/>
      </w:divBdr>
      <w:divsChild>
        <w:div w:id="1254625856">
          <w:marLeft w:val="0"/>
          <w:marRight w:val="0"/>
          <w:marTop w:val="0"/>
          <w:marBottom w:val="60"/>
          <w:divBdr>
            <w:top w:val="none" w:sz="0" w:space="0" w:color="auto"/>
            <w:left w:val="none" w:sz="0" w:space="0" w:color="auto"/>
            <w:bottom w:val="none" w:sz="0" w:space="0" w:color="auto"/>
            <w:right w:val="none" w:sz="0" w:space="0" w:color="auto"/>
          </w:divBdr>
        </w:div>
      </w:divsChild>
    </w:div>
    <w:div w:id="1034966002">
      <w:bodyDiv w:val="1"/>
      <w:marLeft w:val="0"/>
      <w:marRight w:val="0"/>
      <w:marTop w:val="0"/>
      <w:marBottom w:val="0"/>
      <w:divBdr>
        <w:top w:val="none" w:sz="0" w:space="0" w:color="auto"/>
        <w:left w:val="none" w:sz="0" w:space="0" w:color="auto"/>
        <w:bottom w:val="none" w:sz="0" w:space="0" w:color="auto"/>
        <w:right w:val="none" w:sz="0" w:space="0" w:color="auto"/>
      </w:divBdr>
      <w:divsChild>
        <w:div w:id="1635476829">
          <w:marLeft w:val="0"/>
          <w:marRight w:val="0"/>
          <w:marTop w:val="0"/>
          <w:marBottom w:val="0"/>
          <w:divBdr>
            <w:top w:val="none" w:sz="0" w:space="0" w:color="auto"/>
            <w:left w:val="none" w:sz="0" w:space="0" w:color="auto"/>
            <w:bottom w:val="none" w:sz="0" w:space="0" w:color="auto"/>
            <w:right w:val="none" w:sz="0" w:space="0" w:color="auto"/>
          </w:divBdr>
          <w:divsChild>
            <w:div w:id="738216486">
              <w:marLeft w:val="0"/>
              <w:marRight w:val="0"/>
              <w:marTop w:val="0"/>
              <w:marBottom w:val="0"/>
              <w:divBdr>
                <w:top w:val="none" w:sz="0" w:space="0" w:color="auto"/>
                <w:left w:val="none" w:sz="0" w:space="0" w:color="auto"/>
                <w:bottom w:val="none" w:sz="0" w:space="0" w:color="auto"/>
                <w:right w:val="none" w:sz="0" w:space="0" w:color="auto"/>
              </w:divBdr>
            </w:div>
            <w:div w:id="1140882823">
              <w:marLeft w:val="0"/>
              <w:marRight w:val="0"/>
              <w:marTop w:val="0"/>
              <w:marBottom w:val="0"/>
              <w:divBdr>
                <w:top w:val="none" w:sz="0" w:space="0" w:color="auto"/>
                <w:left w:val="none" w:sz="0" w:space="0" w:color="auto"/>
                <w:bottom w:val="none" w:sz="0" w:space="0" w:color="auto"/>
                <w:right w:val="none" w:sz="0" w:space="0" w:color="auto"/>
              </w:divBdr>
            </w:div>
            <w:div w:id="1168905044">
              <w:marLeft w:val="0"/>
              <w:marRight w:val="0"/>
              <w:marTop w:val="0"/>
              <w:marBottom w:val="0"/>
              <w:divBdr>
                <w:top w:val="none" w:sz="0" w:space="0" w:color="auto"/>
                <w:left w:val="none" w:sz="0" w:space="0" w:color="auto"/>
                <w:bottom w:val="none" w:sz="0" w:space="0" w:color="auto"/>
                <w:right w:val="none" w:sz="0" w:space="0" w:color="auto"/>
              </w:divBdr>
            </w:div>
            <w:div w:id="1576403265">
              <w:marLeft w:val="0"/>
              <w:marRight w:val="0"/>
              <w:marTop w:val="0"/>
              <w:marBottom w:val="0"/>
              <w:divBdr>
                <w:top w:val="none" w:sz="0" w:space="0" w:color="auto"/>
                <w:left w:val="none" w:sz="0" w:space="0" w:color="auto"/>
                <w:bottom w:val="none" w:sz="0" w:space="0" w:color="auto"/>
                <w:right w:val="none" w:sz="0" w:space="0" w:color="auto"/>
              </w:divBdr>
            </w:div>
            <w:div w:id="1997538664">
              <w:marLeft w:val="0"/>
              <w:marRight w:val="0"/>
              <w:marTop w:val="0"/>
              <w:marBottom w:val="0"/>
              <w:divBdr>
                <w:top w:val="none" w:sz="0" w:space="0" w:color="auto"/>
                <w:left w:val="none" w:sz="0" w:space="0" w:color="auto"/>
                <w:bottom w:val="none" w:sz="0" w:space="0" w:color="auto"/>
                <w:right w:val="none" w:sz="0" w:space="0" w:color="auto"/>
              </w:divBdr>
            </w:div>
            <w:div w:id="211586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375261">
      <w:bodyDiv w:val="1"/>
      <w:marLeft w:val="0"/>
      <w:marRight w:val="0"/>
      <w:marTop w:val="0"/>
      <w:marBottom w:val="0"/>
      <w:divBdr>
        <w:top w:val="none" w:sz="0" w:space="0" w:color="auto"/>
        <w:left w:val="none" w:sz="0" w:space="0" w:color="auto"/>
        <w:bottom w:val="none" w:sz="0" w:space="0" w:color="auto"/>
        <w:right w:val="none" w:sz="0" w:space="0" w:color="auto"/>
      </w:divBdr>
    </w:div>
    <w:div w:id="1076246024">
      <w:bodyDiv w:val="1"/>
      <w:marLeft w:val="0"/>
      <w:marRight w:val="0"/>
      <w:marTop w:val="0"/>
      <w:marBottom w:val="0"/>
      <w:divBdr>
        <w:top w:val="none" w:sz="0" w:space="0" w:color="auto"/>
        <w:left w:val="none" w:sz="0" w:space="0" w:color="auto"/>
        <w:bottom w:val="none" w:sz="0" w:space="0" w:color="auto"/>
        <w:right w:val="none" w:sz="0" w:space="0" w:color="auto"/>
      </w:divBdr>
      <w:divsChild>
        <w:div w:id="102772714">
          <w:marLeft w:val="0"/>
          <w:marRight w:val="0"/>
          <w:marTop w:val="0"/>
          <w:marBottom w:val="0"/>
          <w:divBdr>
            <w:top w:val="none" w:sz="0" w:space="0" w:color="auto"/>
            <w:left w:val="none" w:sz="0" w:space="0" w:color="auto"/>
            <w:bottom w:val="none" w:sz="0" w:space="0" w:color="auto"/>
            <w:right w:val="none" w:sz="0" w:space="0" w:color="auto"/>
          </w:divBdr>
          <w:divsChild>
            <w:div w:id="1542667531">
              <w:marLeft w:val="0"/>
              <w:marRight w:val="0"/>
              <w:marTop w:val="0"/>
              <w:marBottom w:val="0"/>
              <w:divBdr>
                <w:top w:val="none" w:sz="0" w:space="0" w:color="auto"/>
                <w:left w:val="none" w:sz="0" w:space="0" w:color="auto"/>
                <w:bottom w:val="none" w:sz="0" w:space="0" w:color="auto"/>
                <w:right w:val="none" w:sz="0" w:space="0" w:color="auto"/>
              </w:divBdr>
            </w:div>
            <w:div w:id="1589076044">
              <w:marLeft w:val="0"/>
              <w:marRight w:val="0"/>
              <w:marTop w:val="0"/>
              <w:marBottom w:val="0"/>
              <w:divBdr>
                <w:top w:val="none" w:sz="0" w:space="0" w:color="auto"/>
                <w:left w:val="none" w:sz="0" w:space="0" w:color="auto"/>
                <w:bottom w:val="none" w:sz="0" w:space="0" w:color="auto"/>
                <w:right w:val="none" w:sz="0" w:space="0" w:color="auto"/>
              </w:divBdr>
            </w:div>
            <w:div w:id="1720475917">
              <w:marLeft w:val="0"/>
              <w:marRight w:val="0"/>
              <w:marTop w:val="0"/>
              <w:marBottom w:val="0"/>
              <w:divBdr>
                <w:top w:val="none" w:sz="0" w:space="0" w:color="auto"/>
                <w:left w:val="none" w:sz="0" w:space="0" w:color="auto"/>
                <w:bottom w:val="none" w:sz="0" w:space="0" w:color="auto"/>
                <w:right w:val="none" w:sz="0" w:space="0" w:color="auto"/>
              </w:divBdr>
            </w:div>
            <w:div w:id="179162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559538">
      <w:bodyDiv w:val="1"/>
      <w:marLeft w:val="0"/>
      <w:marRight w:val="0"/>
      <w:marTop w:val="0"/>
      <w:marBottom w:val="0"/>
      <w:divBdr>
        <w:top w:val="none" w:sz="0" w:space="0" w:color="auto"/>
        <w:left w:val="none" w:sz="0" w:space="0" w:color="auto"/>
        <w:bottom w:val="none" w:sz="0" w:space="0" w:color="auto"/>
        <w:right w:val="none" w:sz="0" w:space="0" w:color="auto"/>
      </w:divBdr>
      <w:divsChild>
        <w:div w:id="594367779">
          <w:marLeft w:val="0"/>
          <w:marRight w:val="0"/>
          <w:marTop w:val="0"/>
          <w:marBottom w:val="0"/>
          <w:divBdr>
            <w:top w:val="none" w:sz="0" w:space="0" w:color="auto"/>
            <w:left w:val="none" w:sz="0" w:space="0" w:color="auto"/>
            <w:bottom w:val="none" w:sz="0" w:space="0" w:color="auto"/>
            <w:right w:val="none" w:sz="0" w:space="0" w:color="auto"/>
          </w:divBdr>
        </w:div>
      </w:divsChild>
    </w:div>
    <w:div w:id="1099107294">
      <w:bodyDiv w:val="1"/>
      <w:marLeft w:val="0"/>
      <w:marRight w:val="0"/>
      <w:marTop w:val="0"/>
      <w:marBottom w:val="0"/>
      <w:divBdr>
        <w:top w:val="none" w:sz="0" w:space="0" w:color="auto"/>
        <w:left w:val="none" w:sz="0" w:space="0" w:color="auto"/>
        <w:bottom w:val="none" w:sz="0" w:space="0" w:color="auto"/>
        <w:right w:val="none" w:sz="0" w:space="0" w:color="auto"/>
      </w:divBdr>
      <w:divsChild>
        <w:div w:id="2112972345">
          <w:marLeft w:val="0"/>
          <w:marRight w:val="0"/>
          <w:marTop w:val="0"/>
          <w:marBottom w:val="60"/>
          <w:divBdr>
            <w:top w:val="none" w:sz="0" w:space="0" w:color="auto"/>
            <w:left w:val="none" w:sz="0" w:space="0" w:color="auto"/>
            <w:bottom w:val="none" w:sz="0" w:space="0" w:color="auto"/>
            <w:right w:val="none" w:sz="0" w:space="0" w:color="auto"/>
          </w:divBdr>
        </w:div>
      </w:divsChild>
    </w:div>
    <w:div w:id="1106659904">
      <w:bodyDiv w:val="1"/>
      <w:marLeft w:val="0"/>
      <w:marRight w:val="0"/>
      <w:marTop w:val="0"/>
      <w:marBottom w:val="0"/>
      <w:divBdr>
        <w:top w:val="none" w:sz="0" w:space="0" w:color="auto"/>
        <w:left w:val="none" w:sz="0" w:space="0" w:color="auto"/>
        <w:bottom w:val="none" w:sz="0" w:space="0" w:color="auto"/>
        <w:right w:val="none" w:sz="0" w:space="0" w:color="auto"/>
      </w:divBdr>
      <w:divsChild>
        <w:div w:id="255555053">
          <w:marLeft w:val="0"/>
          <w:marRight w:val="0"/>
          <w:marTop w:val="0"/>
          <w:marBottom w:val="60"/>
          <w:divBdr>
            <w:top w:val="none" w:sz="0" w:space="0" w:color="auto"/>
            <w:left w:val="none" w:sz="0" w:space="0" w:color="auto"/>
            <w:bottom w:val="none" w:sz="0" w:space="0" w:color="auto"/>
            <w:right w:val="none" w:sz="0" w:space="0" w:color="auto"/>
          </w:divBdr>
        </w:div>
      </w:divsChild>
    </w:div>
    <w:div w:id="1218278803">
      <w:bodyDiv w:val="1"/>
      <w:marLeft w:val="0"/>
      <w:marRight w:val="0"/>
      <w:marTop w:val="0"/>
      <w:marBottom w:val="0"/>
      <w:divBdr>
        <w:top w:val="none" w:sz="0" w:space="0" w:color="auto"/>
        <w:left w:val="none" w:sz="0" w:space="0" w:color="auto"/>
        <w:bottom w:val="none" w:sz="0" w:space="0" w:color="auto"/>
        <w:right w:val="none" w:sz="0" w:space="0" w:color="auto"/>
      </w:divBdr>
    </w:div>
    <w:div w:id="1222595746">
      <w:bodyDiv w:val="1"/>
      <w:marLeft w:val="0"/>
      <w:marRight w:val="0"/>
      <w:marTop w:val="0"/>
      <w:marBottom w:val="0"/>
      <w:divBdr>
        <w:top w:val="none" w:sz="0" w:space="0" w:color="auto"/>
        <w:left w:val="none" w:sz="0" w:space="0" w:color="auto"/>
        <w:bottom w:val="none" w:sz="0" w:space="0" w:color="auto"/>
        <w:right w:val="none" w:sz="0" w:space="0" w:color="auto"/>
      </w:divBdr>
    </w:div>
    <w:div w:id="1253003636">
      <w:bodyDiv w:val="1"/>
      <w:marLeft w:val="0"/>
      <w:marRight w:val="0"/>
      <w:marTop w:val="0"/>
      <w:marBottom w:val="0"/>
      <w:divBdr>
        <w:top w:val="none" w:sz="0" w:space="0" w:color="auto"/>
        <w:left w:val="none" w:sz="0" w:space="0" w:color="auto"/>
        <w:bottom w:val="none" w:sz="0" w:space="0" w:color="auto"/>
        <w:right w:val="none" w:sz="0" w:space="0" w:color="auto"/>
      </w:divBdr>
      <w:divsChild>
        <w:div w:id="93092264">
          <w:marLeft w:val="0"/>
          <w:marRight w:val="0"/>
          <w:marTop w:val="0"/>
          <w:marBottom w:val="60"/>
          <w:divBdr>
            <w:top w:val="none" w:sz="0" w:space="0" w:color="auto"/>
            <w:left w:val="none" w:sz="0" w:space="0" w:color="auto"/>
            <w:bottom w:val="none" w:sz="0" w:space="0" w:color="auto"/>
            <w:right w:val="none" w:sz="0" w:space="0" w:color="auto"/>
          </w:divBdr>
        </w:div>
      </w:divsChild>
    </w:div>
    <w:div w:id="1286884212">
      <w:bodyDiv w:val="1"/>
      <w:marLeft w:val="0"/>
      <w:marRight w:val="0"/>
      <w:marTop w:val="0"/>
      <w:marBottom w:val="0"/>
      <w:divBdr>
        <w:top w:val="none" w:sz="0" w:space="0" w:color="auto"/>
        <w:left w:val="none" w:sz="0" w:space="0" w:color="auto"/>
        <w:bottom w:val="none" w:sz="0" w:space="0" w:color="auto"/>
        <w:right w:val="none" w:sz="0" w:space="0" w:color="auto"/>
      </w:divBdr>
      <w:divsChild>
        <w:div w:id="716391117">
          <w:marLeft w:val="0"/>
          <w:marRight w:val="0"/>
          <w:marTop w:val="0"/>
          <w:marBottom w:val="60"/>
          <w:divBdr>
            <w:top w:val="none" w:sz="0" w:space="0" w:color="auto"/>
            <w:left w:val="none" w:sz="0" w:space="0" w:color="auto"/>
            <w:bottom w:val="none" w:sz="0" w:space="0" w:color="auto"/>
            <w:right w:val="none" w:sz="0" w:space="0" w:color="auto"/>
          </w:divBdr>
        </w:div>
      </w:divsChild>
    </w:div>
    <w:div w:id="1340234310">
      <w:bodyDiv w:val="1"/>
      <w:marLeft w:val="0"/>
      <w:marRight w:val="0"/>
      <w:marTop w:val="0"/>
      <w:marBottom w:val="0"/>
      <w:divBdr>
        <w:top w:val="none" w:sz="0" w:space="0" w:color="auto"/>
        <w:left w:val="none" w:sz="0" w:space="0" w:color="auto"/>
        <w:bottom w:val="none" w:sz="0" w:space="0" w:color="auto"/>
        <w:right w:val="none" w:sz="0" w:space="0" w:color="auto"/>
      </w:divBdr>
      <w:divsChild>
        <w:div w:id="638846281">
          <w:marLeft w:val="0"/>
          <w:marRight w:val="0"/>
          <w:marTop w:val="0"/>
          <w:marBottom w:val="0"/>
          <w:divBdr>
            <w:top w:val="none" w:sz="0" w:space="0" w:color="auto"/>
            <w:left w:val="none" w:sz="0" w:space="0" w:color="auto"/>
            <w:bottom w:val="none" w:sz="0" w:space="0" w:color="auto"/>
            <w:right w:val="none" w:sz="0" w:space="0" w:color="auto"/>
          </w:divBdr>
        </w:div>
        <w:div w:id="694381185">
          <w:marLeft w:val="0"/>
          <w:marRight w:val="0"/>
          <w:marTop w:val="0"/>
          <w:marBottom w:val="0"/>
          <w:divBdr>
            <w:top w:val="none" w:sz="0" w:space="0" w:color="auto"/>
            <w:left w:val="none" w:sz="0" w:space="0" w:color="auto"/>
            <w:bottom w:val="none" w:sz="0" w:space="0" w:color="auto"/>
            <w:right w:val="none" w:sz="0" w:space="0" w:color="auto"/>
          </w:divBdr>
        </w:div>
        <w:div w:id="813254722">
          <w:marLeft w:val="0"/>
          <w:marRight w:val="0"/>
          <w:marTop w:val="0"/>
          <w:marBottom w:val="0"/>
          <w:divBdr>
            <w:top w:val="none" w:sz="0" w:space="0" w:color="auto"/>
            <w:left w:val="none" w:sz="0" w:space="0" w:color="auto"/>
            <w:bottom w:val="none" w:sz="0" w:space="0" w:color="auto"/>
            <w:right w:val="none" w:sz="0" w:space="0" w:color="auto"/>
          </w:divBdr>
        </w:div>
        <w:div w:id="881863123">
          <w:marLeft w:val="0"/>
          <w:marRight w:val="0"/>
          <w:marTop w:val="0"/>
          <w:marBottom w:val="0"/>
          <w:divBdr>
            <w:top w:val="none" w:sz="0" w:space="0" w:color="auto"/>
            <w:left w:val="none" w:sz="0" w:space="0" w:color="auto"/>
            <w:bottom w:val="none" w:sz="0" w:space="0" w:color="auto"/>
            <w:right w:val="none" w:sz="0" w:space="0" w:color="auto"/>
          </w:divBdr>
        </w:div>
        <w:div w:id="1971547351">
          <w:marLeft w:val="0"/>
          <w:marRight w:val="0"/>
          <w:marTop w:val="0"/>
          <w:marBottom w:val="0"/>
          <w:divBdr>
            <w:top w:val="none" w:sz="0" w:space="0" w:color="auto"/>
            <w:left w:val="none" w:sz="0" w:space="0" w:color="auto"/>
            <w:bottom w:val="none" w:sz="0" w:space="0" w:color="auto"/>
            <w:right w:val="none" w:sz="0" w:space="0" w:color="auto"/>
          </w:divBdr>
        </w:div>
      </w:divsChild>
    </w:div>
    <w:div w:id="1360398797">
      <w:bodyDiv w:val="1"/>
      <w:marLeft w:val="0"/>
      <w:marRight w:val="0"/>
      <w:marTop w:val="0"/>
      <w:marBottom w:val="0"/>
      <w:divBdr>
        <w:top w:val="none" w:sz="0" w:space="0" w:color="auto"/>
        <w:left w:val="none" w:sz="0" w:space="0" w:color="auto"/>
        <w:bottom w:val="none" w:sz="0" w:space="0" w:color="auto"/>
        <w:right w:val="none" w:sz="0" w:space="0" w:color="auto"/>
      </w:divBdr>
      <w:divsChild>
        <w:div w:id="1389183316">
          <w:marLeft w:val="0"/>
          <w:marRight w:val="0"/>
          <w:marTop w:val="0"/>
          <w:marBottom w:val="60"/>
          <w:divBdr>
            <w:top w:val="none" w:sz="0" w:space="0" w:color="auto"/>
            <w:left w:val="none" w:sz="0" w:space="0" w:color="auto"/>
            <w:bottom w:val="none" w:sz="0" w:space="0" w:color="auto"/>
            <w:right w:val="none" w:sz="0" w:space="0" w:color="auto"/>
          </w:divBdr>
        </w:div>
      </w:divsChild>
    </w:div>
    <w:div w:id="1421440117">
      <w:bodyDiv w:val="1"/>
      <w:marLeft w:val="0"/>
      <w:marRight w:val="0"/>
      <w:marTop w:val="0"/>
      <w:marBottom w:val="0"/>
      <w:divBdr>
        <w:top w:val="none" w:sz="0" w:space="0" w:color="auto"/>
        <w:left w:val="none" w:sz="0" w:space="0" w:color="auto"/>
        <w:bottom w:val="none" w:sz="0" w:space="0" w:color="auto"/>
        <w:right w:val="none" w:sz="0" w:space="0" w:color="auto"/>
      </w:divBdr>
    </w:div>
    <w:div w:id="1444183524">
      <w:bodyDiv w:val="1"/>
      <w:marLeft w:val="0"/>
      <w:marRight w:val="0"/>
      <w:marTop w:val="0"/>
      <w:marBottom w:val="0"/>
      <w:divBdr>
        <w:top w:val="none" w:sz="0" w:space="0" w:color="auto"/>
        <w:left w:val="none" w:sz="0" w:space="0" w:color="auto"/>
        <w:bottom w:val="none" w:sz="0" w:space="0" w:color="auto"/>
        <w:right w:val="none" w:sz="0" w:space="0" w:color="auto"/>
      </w:divBdr>
    </w:div>
    <w:div w:id="1503398655">
      <w:bodyDiv w:val="1"/>
      <w:marLeft w:val="0"/>
      <w:marRight w:val="0"/>
      <w:marTop w:val="0"/>
      <w:marBottom w:val="0"/>
      <w:divBdr>
        <w:top w:val="none" w:sz="0" w:space="0" w:color="auto"/>
        <w:left w:val="none" w:sz="0" w:space="0" w:color="auto"/>
        <w:bottom w:val="none" w:sz="0" w:space="0" w:color="auto"/>
        <w:right w:val="none" w:sz="0" w:space="0" w:color="auto"/>
      </w:divBdr>
    </w:div>
    <w:div w:id="1578325647">
      <w:bodyDiv w:val="1"/>
      <w:marLeft w:val="0"/>
      <w:marRight w:val="0"/>
      <w:marTop w:val="0"/>
      <w:marBottom w:val="0"/>
      <w:divBdr>
        <w:top w:val="none" w:sz="0" w:space="0" w:color="auto"/>
        <w:left w:val="none" w:sz="0" w:space="0" w:color="auto"/>
        <w:bottom w:val="none" w:sz="0" w:space="0" w:color="auto"/>
        <w:right w:val="none" w:sz="0" w:space="0" w:color="auto"/>
      </w:divBdr>
    </w:div>
    <w:div w:id="1585921169">
      <w:bodyDiv w:val="1"/>
      <w:marLeft w:val="0"/>
      <w:marRight w:val="0"/>
      <w:marTop w:val="0"/>
      <w:marBottom w:val="0"/>
      <w:divBdr>
        <w:top w:val="none" w:sz="0" w:space="0" w:color="auto"/>
        <w:left w:val="none" w:sz="0" w:space="0" w:color="auto"/>
        <w:bottom w:val="none" w:sz="0" w:space="0" w:color="auto"/>
        <w:right w:val="none" w:sz="0" w:space="0" w:color="auto"/>
      </w:divBdr>
    </w:div>
    <w:div w:id="1609200094">
      <w:bodyDiv w:val="1"/>
      <w:marLeft w:val="0"/>
      <w:marRight w:val="0"/>
      <w:marTop w:val="0"/>
      <w:marBottom w:val="0"/>
      <w:divBdr>
        <w:top w:val="none" w:sz="0" w:space="0" w:color="auto"/>
        <w:left w:val="none" w:sz="0" w:space="0" w:color="auto"/>
        <w:bottom w:val="none" w:sz="0" w:space="0" w:color="auto"/>
        <w:right w:val="none" w:sz="0" w:space="0" w:color="auto"/>
      </w:divBdr>
    </w:div>
    <w:div w:id="1619532553">
      <w:bodyDiv w:val="1"/>
      <w:marLeft w:val="0"/>
      <w:marRight w:val="0"/>
      <w:marTop w:val="0"/>
      <w:marBottom w:val="0"/>
      <w:divBdr>
        <w:top w:val="none" w:sz="0" w:space="0" w:color="auto"/>
        <w:left w:val="none" w:sz="0" w:space="0" w:color="auto"/>
        <w:bottom w:val="none" w:sz="0" w:space="0" w:color="auto"/>
        <w:right w:val="none" w:sz="0" w:space="0" w:color="auto"/>
      </w:divBdr>
      <w:divsChild>
        <w:div w:id="1482621928">
          <w:marLeft w:val="0"/>
          <w:marRight w:val="0"/>
          <w:marTop w:val="0"/>
          <w:marBottom w:val="0"/>
          <w:divBdr>
            <w:top w:val="none" w:sz="0" w:space="0" w:color="auto"/>
            <w:left w:val="none" w:sz="0" w:space="0" w:color="auto"/>
            <w:bottom w:val="none" w:sz="0" w:space="0" w:color="auto"/>
            <w:right w:val="none" w:sz="0" w:space="0" w:color="auto"/>
          </w:divBdr>
          <w:divsChild>
            <w:div w:id="159732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035599">
      <w:bodyDiv w:val="1"/>
      <w:marLeft w:val="0"/>
      <w:marRight w:val="0"/>
      <w:marTop w:val="0"/>
      <w:marBottom w:val="0"/>
      <w:divBdr>
        <w:top w:val="none" w:sz="0" w:space="0" w:color="auto"/>
        <w:left w:val="none" w:sz="0" w:space="0" w:color="auto"/>
        <w:bottom w:val="none" w:sz="0" w:space="0" w:color="auto"/>
        <w:right w:val="none" w:sz="0" w:space="0" w:color="auto"/>
      </w:divBdr>
      <w:divsChild>
        <w:div w:id="82842156">
          <w:marLeft w:val="0"/>
          <w:marRight w:val="0"/>
          <w:marTop w:val="0"/>
          <w:marBottom w:val="0"/>
          <w:divBdr>
            <w:top w:val="none" w:sz="0" w:space="0" w:color="auto"/>
            <w:left w:val="none" w:sz="0" w:space="0" w:color="auto"/>
            <w:bottom w:val="none" w:sz="0" w:space="0" w:color="auto"/>
            <w:right w:val="none" w:sz="0" w:space="0" w:color="auto"/>
          </w:divBdr>
        </w:div>
        <w:div w:id="398793459">
          <w:marLeft w:val="0"/>
          <w:marRight w:val="0"/>
          <w:marTop w:val="0"/>
          <w:marBottom w:val="0"/>
          <w:divBdr>
            <w:top w:val="none" w:sz="0" w:space="0" w:color="auto"/>
            <w:left w:val="none" w:sz="0" w:space="0" w:color="auto"/>
            <w:bottom w:val="none" w:sz="0" w:space="0" w:color="auto"/>
            <w:right w:val="none" w:sz="0" w:space="0" w:color="auto"/>
          </w:divBdr>
        </w:div>
        <w:div w:id="901908301">
          <w:marLeft w:val="0"/>
          <w:marRight w:val="0"/>
          <w:marTop w:val="0"/>
          <w:marBottom w:val="0"/>
          <w:divBdr>
            <w:top w:val="none" w:sz="0" w:space="0" w:color="auto"/>
            <w:left w:val="none" w:sz="0" w:space="0" w:color="auto"/>
            <w:bottom w:val="none" w:sz="0" w:space="0" w:color="auto"/>
            <w:right w:val="none" w:sz="0" w:space="0" w:color="auto"/>
          </w:divBdr>
        </w:div>
        <w:div w:id="956447149">
          <w:marLeft w:val="0"/>
          <w:marRight w:val="0"/>
          <w:marTop w:val="0"/>
          <w:marBottom w:val="0"/>
          <w:divBdr>
            <w:top w:val="none" w:sz="0" w:space="0" w:color="auto"/>
            <w:left w:val="none" w:sz="0" w:space="0" w:color="auto"/>
            <w:bottom w:val="none" w:sz="0" w:space="0" w:color="auto"/>
            <w:right w:val="none" w:sz="0" w:space="0" w:color="auto"/>
          </w:divBdr>
        </w:div>
        <w:div w:id="1748960723">
          <w:marLeft w:val="0"/>
          <w:marRight w:val="0"/>
          <w:marTop w:val="0"/>
          <w:marBottom w:val="0"/>
          <w:divBdr>
            <w:top w:val="none" w:sz="0" w:space="0" w:color="auto"/>
            <w:left w:val="none" w:sz="0" w:space="0" w:color="auto"/>
            <w:bottom w:val="none" w:sz="0" w:space="0" w:color="auto"/>
            <w:right w:val="none" w:sz="0" w:space="0" w:color="auto"/>
          </w:divBdr>
        </w:div>
      </w:divsChild>
    </w:div>
    <w:div w:id="1714769196">
      <w:bodyDiv w:val="1"/>
      <w:marLeft w:val="0"/>
      <w:marRight w:val="0"/>
      <w:marTop w:val="0"/>
      <w:marBottom w:val="0"/>
      <w:divBdr>
        <w:top w:val="none" w:sz="0" w:space="0" w:color="auto"/>
        <w:left w:val="none" w:sz="0" w:space="0" w:color="auto"/>
        <w:bottom w:val="none" w:sz="0" w:space="0" w:color="auto"/>
        <w:right w:val="none" w:sz="0" w:space="0" w:color="auto"/>
      </w:divBdr>
    </w:div>
    <w:div w:id="1775055848">
      <w:bodyDiv w:val="1"/>
      <w:marLeft w:val="0"/>
      <w:marRight w:val="0"/>
      <w:marTop w:val="0"/>
      <w:marBottom w:val="0"/>
      <w:divBdr>
        <w:top w:val="none" w:sz="0" w:space="0" w:color="auto"/>
        <w:left w:val="none" w:sz="0" w:space="0" w:color="auto"/>
        <w:bottom w:val="none" w:sz="0" w:space="0" w:color="auto"/>
        <w:right w:val="none" w:sz="0" w:space="0" w:color="auto"/>
      </w:divBdr>
      <w:divsChild>
        <w:div w:id="259921894">
          <w:marLeft w:val="0"/>
          <w:marRight w:val="0"/>
          <w:marTop w:val="0"/>
          <w:marBottom w:val="0"/>
          <w:divBdr>
            <w:top w:val="none" w:sz="0" w:space="0" w:color="auto"/>
            <w:left w:val="none" w:sz="0" w:space="0" w:color="auto"/>
            <w:bottom w:val="none" w:sz="0" w:space="0" w:color="auto"/>
            <w:right w:val="none" w:sz="0" w:space="0" w:color="auto"/>
          </w:divBdr>
        </w:div>
      </w:divsChild>
    </w:div>
    <w:div w:id="1819106977">
      <w:bodyDiv w:val="1"/>
      <w:marLeft w:val="0"/>
      <w:marRight w:val="0"/>
      <w:marTop w:val="0"/>
      <w:marBottom w:val="0"/>
      <w:divBdr>
        <w:top w:val="none" w:sz="0" w:space="0" w:color="auto"/>
        <w:left w:val="none" w:sz="0" w:space="0" w:color="auto"/>
        <w:bottom w:val="none" w:sz="0" w:space="0" w:color="auto"/>
        <w:right w:val="none" w:sz="0" w:space="0" w:color="auto"/>
      </w:divBdr>
    </w:div>
    <w:div w:id="1838615612">
      <w:bodyDiv w:val="1"/>
      <w:marLeft w:val="0"/>
      <w:marRight w:val="0"/>
      <w:marTop w:val="0"/>
      <w:marBottom w:val="0"/>
      <w:divBdr>
        <w:top w:val="none" w:sz="0" w:space="0" w:color="auto"/>
        <w:left w:val="none" w:sz="0" w:space="0" w:color="auto"/>
        <w:bottom w:val="none" w:sz="0" w:space="0" w:color="auto"/>
        <w:right w:val="none" w:sz="0" w:space="0" w:color="auto"/>
      </w:divBdr>
      <w:divsChild>
        <w:div w:id="1397434964">
          <w:marLeft w:val="0"/>
          <w:marRight w:val="0"/>
          <w:marTop w:val="0"/>
          <w:marBottom w:val="60"/>
          <w:divBdr>
            <w:top w:val="none" w:sz="0" w:space="0" w:color="auto"/>
            <w:left w:val="none" w:sz="0" w:space="0" w:color="auto"/>
            <w:bottom w:val="none" w:sz="0" w:space="0" w:color="auto"/>
            <w:right w:val="none" w:sz="0" w:space="0" w:color="auto"/>
          </w:divBdr>
        </w:div>
      </w:divsChild>
    </w:div>
    <w:div w:id="1847860403">
      <w:bodyDiv w:val="1"/>
      <w:marLeft w:val="0"/>
      <w:marRight w:val="0"/>
      <w:marTop w:val="0"/>
      <w:marBottom w:val="0"/>
      <w:divBdr>
        <w:top w:val="none" w:sz="0" w:space="0" w:color="auto"/>
        <w:left w:val="none" w:sz="0" w:space="0" w:color="auto"/>
        <w:bottom w:val="none" w:sz="0" w:space="0" w:color="auto"/>
        <w:right w:val="none" w:sz="0" w:space="0" w:color="auto"/>
      </w:divBdr>
      <w:divsChild>
        <w:div w:id="210921615">
          <w:marLeft w:val="0"/>
          <w:marRight w:val="0"/>
          <w:marTop w:val="0"/>
          <w:marBottom w:val="60"/>
          <w:divBdr>
            <w:top w:val="none" w:sz="0" w:space="0" w:color="auto"/>
            <w:left w:val="none" w:sz="0" w:space="0" w:color="auto"/>
            <w:bottom w:val="none" w:sz="0" w:space="0" w:color="auto"/>
            <w:right w:val="none" w:sz="0" w:space="0" w:color="auto"/>
          </w:divBdr>
        </w:div>
      </w:divsChild>
    </w:div>
    <w:div w:id="1855341858">
      <w:bodyDiv w:val="1"/>
      <w:marLeft w:val="0"/>
      <w:marRight w:val="0"/>
      <w:marTop w:val="0"/>
      <w:marBottom w:val="0"/>
      <w:divBdr>
        <w:top w:val="none" w:sz="0" w:space="0" w:color="auto"/>
        <w:left w:val="none" w:sz="0" w:space="0" w:color="auto"/>
        <w:bottom w:val="none" w:sz="0" w:space="0" w:color="auto"/>
        <w:right w:val="none" w:sz="0" w:space="0" w:color="auto"/>
      </w:divBdr>
      <w:divsChild>
        <w:div w:id="91055474">
          <w:marLeft w:val="0"/>
          <w:marRight w:val="0"/>
          <w:marTop w:val="0"/>
          <w:marBottom w:val="0"/>
          <w:divBdr>
            <w:top w:val="none" w:sz="0" w:space="0" w:color="auto"/>
            <w:left w:val="none" w:sz="0" w:space="0" w:color="auto"/>
            <w:bottom w:val="none" w:sz="0" w:space="0" w:color="auto"/>
            <w:right w:val="none" w:sz="0" w:space="0" w:color="auto"/>
          </w:divBdr>
        </w:div>
      </w:divsChild>
    </w:div>
    <w:div w:id="1876429182">
      <w:bodyDiv w:val="1"/>
      <w:marLeft w:val="0"/>
      <w:marRight w:val="0"/>
      <w:marTop w:val="0"/>
      <w:marBottom w:val="0"/>
      <w:divBdr>
        <w:top w:val="none" w:sz="0" w:space="0" w:color="auto"/>
        <w:left w:val="none" w:sz="0" w:space="0" w:color="auto"/>
        <w:bottom w:val="none" w:sz="0" w:space="0" w:color="auto"/>
        <w:right w:val="none" w:sz="0" w:space="0" w:color="auto"/>
      </w:divBdr>
    </w:div>
    <w:div w:id="1899390191">
      <w:bodyDiv w:val="1"/>
      <w:marLeft w:val="0"/>
      <w:marRight w:val="0"/>
      <w:marTop w:val="0"/>
      <w:marBottom w:val="0"/>
      <w:divBdr>
        <w:top w:val="none" w:sz="0" w:space="0" w:color="auto"/>
        <w:left w:val="none" w:sz="0" w:space="0" w:color="auto"/>
        <w:bottom w:val="none" w:sz="0" w:space="0" w:color="auto"/>
        <w:right w:val="none" w:sz="0" w:space="0" w:color="auto"/>
      </w:divBdr>
    </w:div>
    <w:div w:id="1931427387">
      <w:bodyDiv w:val="1"/>
      <w:marLeft w:val="0"/>
      <w:marRight w:val="0"/>
      <w:marTop w:val="0"/>
      <w:marBottom w:val="0"/>
      <w:divBdr>
        <w:top w:val="none" w:sz="0" w:space="0" w:color="auto"/>
        <w:left w:val="none" w:sz="0" w:space="0" w:color="auto"/>
        <w:bottom w:val="none" w:sz="0" w:space="0" w:color="auto"/>
        <w:right w:val="none" w:sz="0" w:space="0" w:color="auto"/>
      </w:divBdr>
      <w:divsChild>
        <w:div w:id="1861357465">
          <w:marLeft w:val="0"/>
          <w:marRight w:val="0"/>
          <w:marTop w:val="0"/>
          <w:marBottom w:val="0"/>
          <w:divBdr>
            <w:top w:val="none" w:sz="0" w:space="0" w:color="auto"/>
            <w:left w:val="none" w:sz="0" w:space="0" w:color="auto"/>
            <w:bottom w:val="none" w:sz="0" w:space="0" w:color="auto"/>
            <w:right w:val="none" w:sz="0" w:space="0" w:color="auto"/>
          </w:divBdr>
        </w:div>
      </w:divsChild>
    </w:div>
    <w:div w:id="1936161857">
      <w:bodyDiv w:val="1"/>
      <w:marLeft w:val="0"/>
      <w:marRight w:val="0"/>
      <w:marTop w:val="0"/>
      <w:marBottom w:val="0"/>
      <w:divBdr>
        <w:top w:val="none" w:sz="0" w:space="0" w:color="auto"/>
        <w:left w:val="none" w:sz="0" w:space="0" w:color="auto"/>
        <w:bottom w:val="none" w:sz="0" w:space="0" w:color="auto"/>
        <w:right w:val="none" w:sz="0" w:space="0" w:color="auto"/>
      </w:divBdr>
      <w:divsChild>
        <w:div w:id="1330866313">
          <w:marLeft w:val="0"/>
          <w:marRight w:val="0"/>
          <w:marTop w:val="0"/>
          <w:marBottom w:val="0"/>
          <w:divBdr>
            <w:top w:val="none" w:sz="0" w:space="0" w:color="auto"/>
            <w:left w:val="none" w:sz="0" w:space="0" w:color="auto"/>
            <w:bottom w:val="none" w:sz="0" w:space="0" w:color="auto"/>
            <w:right w:val="none" w:sz="0" w:space="0" w:color="auto"/>
          </w:divBdr>
          <w:divsChild>
            <w:div w:id="1490250034">
              <w:marLeft w:val="0"/>
              <w:marRight w:val="0"/>
              <w:marTop w:val="0"/>
              <w:marBottom w:val="0"/>
              <w:divBdr>
                <w:top w:val="none" w:sz="0" w:space="0" w:color="auto"/>
                <w:left w:val="none" w:sz="0" w:space="0" w:color="auto"/>
                <w:bottom w:val="none" w:sz="0" w:space="0" w:color="auto"/>
                <w:right w:val="none" w:sz="0" w:space="0" w:color="auto"/>
              </w:divBdr>
              <w:divsChild>
                <w:div w:id="603850408">
                  <w:marLeft w:val="0"/>
                  <w:marRight w:val="0"/>
                  <w:marTop w:val="0"/>
                  <w:marBottom w:val="0"/>
                  <w:divBdr>
                    <w:top w:val="none" w:sz="0" w:space="0" w:color="auto"/>
                    <w:left w:val="none" w:sz="0" w:space="0" w:color="auto"/>
                    <w:bottom w:val="none" w:sz="0" w:space="0" w:color="auto"/>
                    <w:right w:val="none" w:sz="0" w:space="0" w:color="auto"/>
                  </w:divBdr>
                  <w:divsChild>
                    <w:div w:id="193353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162841">
      <w:bodyDiv w:val="1"/>
      <w:marLeft w:val="0"/>
      <w:marRight w:val="0"/>
      <w:marTop w:val="0"/>
      <w:marBottom w:val="0"/>
      <w:divBdr>
        <w:top w:val="none" w:sz="0" w:space="0" w:color="auto"/>
        <w:left w:val="none" w:sz="0" w:space="0" w:color="auto"/>
        <w:bottom w:val="none" w:sz="0" w:space="0" w:color="auto"/>
        <w:right w:val="none" w:sz="0" w:space="0" w:color="auto"/>
      </w:divBdr>
    </w:div>
    <w:div w:id="1986742888">
      <w:bodyDiv w:val="1"/>
      <w:marLeft w:val="0"/>
      <w:marRight w:val="0"/>
      <w:marTop w:val="0"/>
      <w:marBottom w:val="0"/>
      <w:divBdr>
        <w:top w:val="none" w:sz="0" w:space="0" w:color="auto"/>
        <w:left w:val="none" w:sz="0" w:space="0" w:color="auto"/>
        <w:bottom w:val="none" w:sz="0" w:space="0" w:color="auto"/>
        <w:right w:val="none" w:sz="0" w:space="0" w:color="auto"/>
      </w:divBdr>
      <w:divsChild>
        <w:div w:id="1276448612">
          <w:marLeft w:val="0"/>
          <w:marRight w:val="0"/>
          <w:marTop w:val="0"/>
          <w:marBottom w:val="60"/>
          <w:divBdr>
            <w:top w:val="none" w:sz="0" w:space="0" w:color="auto"/>
            <w:left w:val="none" w:sz="0" w:space="0" w:color="auto"/>
            <w:bottom w:val="none" w:sz="0" w:space="0" w:color="auto"/>
            <w:right w:val="none" w:sz="0" w:space="0" w:color="auto"/>
          </w:divBdr>
        </w:div>
      </w:divsChild>
    </w:div>
    <w:div w:id="2016609901">
      <w:bodyDiv w:val="1"/>
      <w:marLeft w:val="0"/>
      <w:marRight w:val="0"/>
      <w:marTop w:val="0"/>
      <w:marBottom w:val="0"/>
      <w:divBdr>
        <w:top w:val="none" w:sz="0" w:space="0" w:color="auto"/>
        <w:left w:val="none" w:sz="0" w:space="0" w:color="auto"/>
        <w:bottom w:val="none" w:sz="0" w:space="0" w:color="auto"/>
        <w:right w:val="none" w:sz="0" w:space="0" w:color="auto"/>
      </w:divBdr>
    </w:div>
    <w:div w:id="2068069324">
      <w:bodyDiv w:val="1"/>
      <w:marLeft w:val="0"/>
      <w:marRight w:val="0"/>
      <w:marTop w:val="0"/>
      <w:marBottom w:val="0"/>
      <w:divBdr>
        <w:top w:val="none" w:sz="0" w:space="0" w:color="auto"/>
        <w:left w:val="none" w:sz="0" w:space="0" w:color="auto"/>
        <w:bottom w:val="none" w:sz="0" w:space="0" w:color="auto"/>
        <w:right w:val="none" w:sz="0" w:space="0" w:color="auto"/>
      </w:divBdr>
    </w:div>
    <w:div w:id="2126924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ilip.moeller\ICIG%20Business%20Services\ICBS%20-%20Digitalization%20and%20Business%20Process%20Automation%20-%20General\90_Templates\Entwicklungskonzept.dotx"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9F5442550B21443AFC51A3C868D67C9" ma:contentTypeVersion="16" ma:contentTypeDescription="Create a new document." ma:contentTypeScope="" ma:versionID="6800119f1e8c8c9a0dc70dc7e28991ba">
  <xsd:schema xmlns:xsd="http://www.w3.org/2001/XMLSchema" xmlns:xs="http://www.w3.org/2001/XMLSchema" xmlns:p="http://schemas.microsoft.com/office/2006/metadata/properties" xmlns:ns2="edbdd881-dc19-4cc2-abb4-80522e197813" xmlns:ns3="9a87d0ab-f1f6-4ec5-93b5-ca6a36b93c53" targetNamespace="http://schemas.microsoft.com/office/2006/metadata/properties" ma:root="true" ma:fieldsID="272ea2912d48a6fd82bf8760f25577d9" ns2:_="" ns3:_="">
    <xsd:import namespace="edbdd881-dc19-4cc2-abb4-80522e197813"/>
    <xsd:import namespace="9a87d0ab-f1f6-4ec5-93b5-ca6a36b93c53"/>
    <xsd:element name="properties">
      <xsd:complexType>
        <xsd:sequence>
          <xsd:element name="documentManagement">
            <xsd:complexType>
              <xsd:all>
                <xsd:element ref="ns2:MediaServiceMetadata" minOccurs="0"/>
                <xsd:element ref="ns2:MediaServiceFastMetadata" minOccurs="0"/>
                <xsd:element ref="ns2:Technologie"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ObjectDetectorVersions" minOccurs="0"/>
                <xsd:element ref="ns2:MediaLengthInSeconds" minOccurs="0"/>
                <xsd:element ref="ns2:_Flow_SignoffStatu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bdd881-dc19-4cc2-abb4-80522e1978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Technologie" ma:index="10" nillable="true" ma:displayName="Technologie" ma:default="Sonstiges" ma:description="Auswahl der mit dem Dokument betroffenen Technologie" ma:internalName="Technologie">
      <xsd:complexType>
        <xsd:complexContent>
          <xsd:extension base="dms:MultiChoice">
            <xsd:sequence>
              <xsd:element name="Value" maxOccurs="unbounded" minOccurs="0" nillable="true">
                <xsd:simpleType>
                  <xsd:restriction base="dms:Choice">
                    <xsd:enumeration value="Azure DevOps"/>
                    <xsd:enumeration value="Power Apps"/>
                    <xsd:enumeration value="Power Automate"/>
                    <xsd:enumeration value="Power BI"/>
                    <xsd:enumeration value="Power Platform"/>
                    <xsd:enumeration value="SharePoint 2013"/>
                    <xsd:enumeration value="SharePoint Online"/>
                    <xsd:enumeration value="Sonstiges"/>
                    <xsd:enumeration value="Teams"/>
                  </xsd:restriction>
                </xsd:simpleType>
              </xsd:element>
            </xsd:sequence>
          </xsd:extension>
        </xsd:complexContent>
      </xsd:complex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ce74183-183d-42e0-895b-e26bd25221b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Flow_SignoffStatus" ma:index="22" nillable="true" ma:displayName="Sign-off status" ma:internalName="Sign_x002d_off_x0020_status">
      <xsd:simpleType>
        <xsd:restriction base="dms:Text"/>
      </xsd:simpleType>
    </xsd:element>
    <xsd:element name="MediaServiceDateTaken" ma:index="23"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87d0ab-f1f6-4ec5-93b5-ca6a36b93c5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17f3afd2-8c3d-4c36-ae58-9d1bfee63bee}" ma:internalName="TaxCatchAll" ma:showField="CatchAllData" ma:web="9a87d0ab-f1f6-4ec5-93b5-ca6a36b93c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echnologie xmlns="edbdd881-dc19-4cc2-abb4-80522e197813">
      <Value>Sonstiges</Value>
    </Technologie>
    <lcf76f155ced4ddcb4097134ff3c332f xmlns="edbdd881-dc19-4cc2-abb4-80522e197813">
      <Terms xmlns="http://schemas.microsoft.com/office/infopath/2007/PartnerControls"/>
    </lcf76f155ced4ddcb4097134ff3c332f>
    <TaxCatchAll xmlns="9a87d0ab-f1f6-4ec5-93b5-ca6a36b93c53" xsi:nil="true"/>
    <_Flow_SignoffStatus xmlns="edbdd881-dc19-4cc2-abb4-80522e19781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65134B-0F1C-440A-A120-CCCFB5223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bdd881-dc19-4cc2-abb4-80522e197813"/>
    <ds:schemaRef ds:uri="9a87d0ab-f1f6-4ec5-93b5-ca6a36b93c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FE67155-9AF9-47C4-9CAA-3860DD6A1E5D}">
  <ds:schemaRefs>
    <ds:schemaRef ds:uri="http://schemas.openxmlformats.org/officeDocument/2006/bibliography"/>
  </ds:schemaRefs>
</ds:datastoreItem>
</file>

<file path=customXml/itemProps3.xml><?xml version="1.0" encoding="utf-8"?>
<ds:datastoreItem xmlns:ds="http://schemas.openxmlformats.org/officeDocument/2006/customXml" ds:itemID="{4761FAC9-208B-438B-B0FC-4E2C3AA27F79}">
  <ds:schemaRefs>
    <ds:schemaRef ds:uri="http://schemas.microsoft.com/office/2006/metadata/properties"/>
    <ds:schemaRef ds:uri="http://schemas.microsoft.com/office/infopath/2007/PartnerControls"/>
    <ds:schemaRef ds:uri="edbdd881-dc19-4cc2-abb4-80522e197813"/>
    <ds:schemaRef ds:uri="9a87d0ab-f1f6-4ec5-93b5-ca6a36b93c53"/>
  </ds:schemaRefs>
</ds:datastoreItem>
</file>

<file path=customXml/itemProps4.xml><?xml version="1.0" encoding="utf-8"?>
<ds:datastoreItem xmlns:ds="http://schemas.openxmlformats.org/officeDocument/2006/customXml" ds:itemID="{BD593E9D-E032-4887-8128-666181D014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Entwicklungskonzept.dotx</Template>
  <TotalTime>0</TotalTime>
  <Pages>9</Pages>
  <Words>1056</Words>
  <Characters>5293</Characters>
  <Application>Microsoft Office Word</Application>
  <DocSecurity>0</DocSecurity>
  <Lines>211</Lines>
  <Paragraphs>151</Paragraphs>
  <ScaleCrop>false</ScaleCrop>
  <Company/>
  <LinksUpToDate>false</LinksUpToDate>
  <CharactersWithSpaces>6198</CharactersWithSpaces>
  <SharedDoc>false</SharedDoc>
  <HLinks>
    <vt:vector size="198" baseType="variant">
      <vt:variant>
        <vt:i4>1376315</vt:i4>
      </vt:variant>
      <vt:variant>
        <vt:i4>196</vt:i4>
      </vt:variant>
      <vt:variant>
        <vt:i4>0</vt:i4>
      </vt:variant>
      <vt:variant>
        <vt:i4>5</vt:i4>
      </vt:variant>
      <vt:variant>
        <vt:lpwstr/>
      </vt:variant>
      <vt:variant>
        <vt:lpwstr>_Toc198558762</vt:lpwstr>
      </vt:variant>
      <vt:variant>
        <vt:i4>1376315</vt:i4>
      </vt:variant>
      <vt:variant>
        <vt:i4>190</vt:i4>
      </vt:variant>
      <vt:variant>
        <vt:i4>0</vt:i4>
      </vt:variant>
      <vt:variant>
        <vt:i4>5</vt:i4>
      </vt:variant>
      <vt:variant>
        <vt:lpwstr/>
      </vt:variant>
      <vt:variant>
        <vt:lpwstr>_Toc198558761</vt:lpwstr>
      </vt:variant>
      <vt:variant>
        <vt:i4>1376315</vt:i4>
      </vt:variant>
      <vt:variant>
        <vt:i4>184</vt:i4>
      </vt:variant>
      <vt:variant>
        <vt:i4>0</vt:i4>
      </vt:variant>
      <vt:variant>
        <vt:i4>5</vt:i4>
      </vt:variant>
      <vt:variant>
        <vt:lpwstr/>
      </vt:variant>
      <vt:variant>
        <vt:lpwstr>_Toc198558760</vt:lpwstr>
      </vt:variant>
      <vt:variant>
        <vt:i4>1441851</vt:i4>
      </vt:variant>
      <vt:variant>
        <vt:i4>178</vt:i4>
      </vt:variant>
      <vt:variant>
        <vt:i4>0</vt:i4>
      </vt:variant>
      <vt:variant>
        <vt:i4>5</vt:i4>
      </vt:variant>
      <vt:variant>
        <vt:lpwstr/>
      </vt:variant>
      <vt:variant>
        <vt:lpwstr>_Toc198558759</vt:lpwstr>
      </vt:variant>
      <vt:variant>
        <vt:i4>1441851</vt:i4>
      </vt:variant>
      <vt:variant>
        <vt:i4>172</vt:i4>
      </vt:variant>
      <vt:variant>
        <vt:i4>0</vt:i4>
      </vt:variant>
      <vt:variant>
        <vt:i4>5</vt:i4>
      </vt:variant>
      <vt:variant>
        <vt:lpwstr/>
      </vt:variant>
      <vt:variant>
        <vt:lpwstr>_Toc198558758</vt:lpwstr>
      </vt:variant>
      <vt:variant>
        <vt:i4>1441851</vt:i4>
      </vt:variant>
      <vt:variant>
        <vt:i4>166</vt:i4>
      </vt:variant>
      <vt:variant>
        <vt:i4>0</vt:i4>
      </vt:variant>
      <vt:variant>
        <vt:i4>5</vt:i4>
      </vt:variant>
      <vt:variant>
        <vt:lpwstr/>
      </vt:variant>
      <vt:variant>
        <vt:lpwstr>_Toc198558757</vt:lpwstr>
      </vt:variant>
      <vt:variant>
        <vt:i4>1441851</vt:i4>
      </vt:variant>
      <vt:variant>
        <vt:i4>160</vt:i4>
      </vt:variant>
      <vt:variant>
        <vt:i4>0</vt:i4>
      </vt:variant>
      <vt:variant>
        <vt:i4>5</vt:i4>
      </vt:variant>
      <vt:variant>
        <vt:lpwstr/>
      </vt:variant>
      <vt:variant>
        <vt:lpwstr>_Toc198558756</vt:lpwstr>
      </vt:variant>
      <vt:variant>
        <vt:i4>1441851</vt:i4>
      </vt:variant>
      <vt:variant>
        <vt:i4>154</vt:i4>
      </vt:variant>
      <vt:variant>
        <vt:i4>0</vt:i4>
      </vt:variant>
      <vt:variant>
        <vt:i4>5</vt:i4>
      </vt:variant>
      <vt:variant>
        <vt:lpwstr/>
      </vt:variant>
      <vt:variant>
        <vt:lpwstr>_Toc198558755</vt:lpwstr>
      </vt:variant>
      <vt:variant>
        <vt:i4>1441851</vt:i4>
      </vt:variant>
      <vt:variant>
        <vt:i4>148</vt:i4>
      </vt:variant>
      <vt:variant>
        <vt:i4>0</vt:i4>
      </vt:variant>
      <vt:variant>
        <vt:i4>5</vt:i4>
      </vt:variant>
      <vt:variant>
        <vt:lpwstr/>
      </vt:variant>
      <vt:variant>
        <vt:lpwstr>_Toc198558754</vt:lpwstr>
      </vt:variant>
      <vt:variant>
        <vt:i4>1441851</vt:i4>
      </vt:variant>
      <vt:variant>
        <vt:i4>142</vt:i4>
      </vt:variant>
      <vt:variant>
        <vt:i4>0</vt:i4>
      </vt:variant>
      <vt:variant>
        <vt:i4>5</vt:i4>
      </vt:variant>
      <vt:variant>
        <vt:lpwstr/>
      </vt:variant>
      <vt:variant>
        <vt:lpwstr>_Toc198558753</vt:lpwstr>
      </vt:variant>
      <vt:variant>
        <vt:i4>1441851</vt:i4>
      </vt:variant>
      <vt:variant>
        <vt:i4>136</vt:i4>
      </vt:variant>
      <vt:variant>
        <vt:i4>0</vt:i4>
      </vt:variant>
      <vt:variant>
        <vt:i4>5</vt:i4>
      </vt:variant>
      <vt:variant>
        <vt:lpwstr/>
      </vt:variant>
      <vt:variant>
        <vt:lpwstr>_Toc198558752</vt:lpwstr>
      </vt:variant>
      <vt:variant>
        <vt:i4>1441851</vt:i4>
      </vt:variant>
      <vt:variant>
        <vt:i4>130</vt:i4>
      </vt:variant>
      <vt:variant>
        <vt:i4>0</vt:i4>
      </vt:variant>
      <vt:variant>
        <vt:i4>5</vt:i4>
      </vt:variant>
      <vt:variant>
        <vt:lpwstr/>
      </vt:variant>
      <vt:variant>
        <vt:lpwstr>_Toc198558751</vt:lpwstr>
      </vt:variant>
      <vt:variant>
        <vt:i4>1441851</vt:i4>
      </vt:variant>
      <vt:variant>
        <vt:i4>124</vt:i4>
      </vt:variant>
      <vt:variant>
        <vt:i4>0</vt:i4>
      </vt:variant>
      <vt:variant>
        <vt:i4>5</vt:i4>
      </vt:variant>
      <vt:variant>
        <vt:lpwstr/>
      </vt:variant>
      <vt:variant>
        <vt:lpwstr>_Toc198558750</vt:lpwstr>
      </vt:variant>
      <vt:variant>
        <vt:i4>1507387</vt:i4>
      </vt:variant>
      <vt:variant>
        <vt:i4>118</vt:i4>
      </vt:variant>
      <vt:variant>
        <vt:i4>0</vt:i4>
      </vt:variant>
      <vt:variant>
        <vt:i4>5</vt:i4>
      </vt:variant>
      <vt:variant>
        <vt:lpwstr/>
      </vt:variant>
      <vt:variant>
        <vt:lpwstr>_Toc198558749</vt:lpwstr>
      </vt:variant>
      <vt:variant>
        <vt:i4>1507387</vt:i4>
      </vt:variant>
      <vt:variant>
        <vt:i4>112</vt:i4>
      </vt:variant>
      <vt:variant>
        <vt:i4>0</vt:i4>
      </vt:variant>
      <vt:variant>
        <vt:i4>5</vt:i4>
      </vt:variant>
      <vt:variant>
        <vt:lpwstr/>
      </vt:variant>
      <vt:variant>
        <vt:lpwstr>_Toc198558748</vt:lpwstr>
      </vt:variant>
      <vt:variant>
        <vt:i4>1507387</vt:i4>
      </vt:variant>
      <vt:variant>
        <vt:i4>106</vt:i4>
      </vt:variant>
      <vt:variant>
        <vt:i4>0</vt:i4>
      </vt:variant>
      <vt:variant>
        <vt:i4>5</vt:i4>
      </vt:variant>
      <vt:variant>
        <vt:lpwstr/>
      </vt:variant>
      <vt:variant>
        <vt:lpwstr>_Toc198558747</vt:lpwstr>
      </vt:variant>
      <vt:variant>
        <vt:i4>1507387</vt:i4>
      </vt:variant>
      <vt:variant>
        <vt:i4>100</vt:i4>
      </vt:variant>
      <vt:variant>
        <vt:i4>0</vt:i4>
      </vt:variant>
      <vt:variant>
        <vt:i4>5</vt:i4>
      </vt:variant>
      <vt:variant>
        <vt:lpwstr/>
      </vt:variant>
      <vt:variant>
        <vt:lpwstr>_Toc198558746</vt:lpwstr>
      </vt:variant>
      <vt:variant>
        <vt:i4>1507387</vt:i4>
      </vt:variant>
      <vt:variant>
        <vt:i4>94</vt:i4>
      </vt:variant>
      <vt:variant>
        <vt:i4>0</vt:i4>
      </vt:variant>
      <vt:variant>
        <vt:i4>5</vt:i4>
      </vt:variant>
      <vt:variant>
        <vt:lpwstr/>
      </vt:variant>
      <vt:variant>
        <vt:lpwstr>_Toc198558745</vt:lpwstr>
      </vt:variant>
      <vt:variant>
        <vt:i4>1507387</vt:i4>
      </vt:variant>
      <vt:variant>
        <vt:i4>88</vt:i4>
      </vt:variant>
      <vt:variant>
        <vt:i4>0</vt:i4>
      </vt:variant>
      <vt:variant>
        <vt:i4>5</vt:i4>
      </vt:variant>
      <vt:variant>
        <vt:lpwstr/>
      </vt:variant>
      <vt:variant>
        <vt:lpwstr>_Toc198558744</vt:lpwstr>
      </vt:variant>
      <vt:variant>
        <vt:i4>1507387</vt:i4>
      </vt:variant>
      <vt:variant>
        <vt:i4>82</vt:i4>
      </vt:variant>
      <vt:variant>
        <vt:i4>0</vt:i4>
      </vt:variant>
      <vt:variant>
        <vt:i4>5</vt:i4>
      </vt:variant>
      <vt:variant>
        <vt:lpwstr/>
      </vt:variant>
      <vt:variant>
        <vt:lpwstr>_Toc198558743</vt:lpwstr>
      </vt:variant>
      <vt:variant>
        <vt:i4>1507387</vt:i4>
      </vt:variant>
      <vt:variant>
        <vt:i4>76</vt:i4>
      </vt:variant>
      <vt:variant>
        <vt:i4>0</vt:i4>
      </vt:variant>
      <vt:variant>
        <vt:i4>5</vt:i4>
      </vt:variant>
      <vt:variant>
        <vt:lpwstr/>
      </vt:variant>
      <vt:variant>
        <vt:lpwstr>_Toc198558742</vt:lpwstr>
      </vt:variant>
      <vt:variant>
        <vt:i4>1507387</vt:i4>
      </vt:variant>
      <vt:variant>
        <vt:i4>70</vt:i4>
      </vt:variant>
      <vt:variant>
        <vt:i4>0</vt:i4>
      </vt:variant>
      <vt:variant>
        <vt:i4>5</vt:i4>
      </vt:variant>
      <vt:variant>
        <vt:lpwstr/>
      </vt:variant>
      <vt:variant>
        <vt:lpwstr>_Toc198558741</vt:lpwstr>
      </vt:variant>
      <vt:variant>
        <vt:i4>1507387</vt:i4>
      </vt:variant>
      <vt:variant>
        <vt:i4>64</vt:i4>
      </vt:variant>
      <vt:variant>
        <vt:i4>0</vt:i4>
      </vt:variant>
      <vt:variant>
        <vt:i4>5</vt:i4>
      </vt:variant>
      <vt:variant>
        <vt:lpwstr/>
      </vt:variant>
      <vt:variant>
        <vt:lpwstr>_Toc198558740</vt:lpwstr>
      </vt:variant>
      <vt:variant>
        <vt:i4>1048635</vt:i4>
      </vt:variant>
      <vt:variant>
        <vt:i4>58</vt:i4>
      </vt:variant>
      <vt:variant>
        <vt:i4>0</vt:i4>
      </vt:variant>
      <vt:variant>
        <vt:i4>5</vt:i4>
      </vt:variant>
      <vt:variant>
        <vt:lpwstr/>
      </vt:variant>
      <vt:variant>
        <vt:lpwstr>_Toc198558739</vt:lpwstr>
      </vt:variant>
      <vt:variant>
        <vt:i4>1048635</vt:i4>
      </vt:variant>
      <vt:variant>
        <vt:i4>52</vt:i4>
      </vt:variant>
      <vt:variant>
        <vt:i4>0</vt:i4>
      </vt:variant>
      <vt:variant>
        <vt:i4>5</vt:i4>
      </vt:variant>
      <vt:variant>
        <vt:lpwstr/>
      </vt:variant>
      <vt:variant>
        <vt:lpwstr>_Toc198558738</vt:lpwstr>
      </vt:variant>
      <vt:variant>
        <vt:i4>1048635</vt:i4>
      </vt:variant>
      <vt:variant>
        <vt:i4>46</vt:i4>
      </vt:variant>
      <vt:variant>
        <vt:i4>0</vt:i4>
      </vt:variant>
      <vt:variant>
        <vt:i4>5</vt:i4>
      </vt:variant>
      <vt:variant>
        <vt:lpwstr/>
      </vt:variant>
      <vt:variant>
        <vt:lpwstr>_Toc198558737</vt:lpwstr>
      </vt:variant>
      <vt:variant>
        <vt:i4>1048635</vt:i4>
      </vt:variant>
      <vt:variant>
        <vt:i4>40</vt:i4>
      </vt:variant>
      <vt:variant>
        <vt:i4>0</vt:i4>
      </vt:variant>
      <vt:variant>
        <vt:i4>5</vt:i4>
      </vt:variant>
      <vt:variant>
        <vt:lpwstr/>
      </vt:variant>
      <vt:variant>
        <vt:lpwstr>_Toc198558736</vt:lpwstr>
      </vt:variant>
      <vt:variant>
        <vt:i4>1048635</vt:i4>
      </vt:variant>
      <vt:variant>
        <vt:i4>34</vt:i4>
      </vt:variant>
      <vt:variant>
        <vt:i4>0</vt:i4>
      </vt:variant>
      <vt:variant>
        <vt:i4>5</vt:i4>
      </vt:variant>
      <vt:variant>
        <vt:lpwstr/>
      </vt:variant>
      <vt:variant>
        <vt:lpwstr>_Toc198558735</vt:lpwstr>
      </vt:variant>
      <vt:variant>
        <vt:i4>1048635</vt:i4>
      </vt:variant>
      <vt:variant>
        <vt:i4>28</vt:i4>
      </vt:variant>
      <vt:variant>
        <vt:i4>0</vt:i4>
      </vt:variant>
      <vt:variant>
        <vt:i4>5</vt:i4>
      </vt:variant>
      <vt:variant>
        <vt:lpwstr/>
      </vt:variant>
      <vt:variant>
        <vt:lpwstr>_Toc198558734</vt:lpwstr>
      </vt:variant>
      <vt:variant>
        <vt:i4>1048635</vt:i4>
      </vt:variant>
      <vt:variant>
        <vt:i4>22</vt:i4>
      </vt:variant>
      <vt:variant>
        <vt:i4>0</vt:i4>
      </vt:variant>
      <vt:variant>
        <vt:i4>5</vt:i4>
      </vt:variant>
      <vt:variant>
        <vt:lpwstr/>
      </vt:variant>
      <vt:variant>
        <vt:lpwstr>_Toc198558733</vt:lpwstr>
      </vt:variant>
      <vt:variant>
        <vt:i4>1048635</vt:i4>
      </vt:variant>
      <vt:variant>
        <vt:i4>16</vt:i4>
      </vt:variant>
      <vt:variant>
        <vt:i4>0</vt:i4>
      </vt:variant>
      <vt:variant>
        <vt:i4>5</vt:i4>
      </vt:variant>
      <vt:variant>
        <vt:lpwstr/>
      </vt:variant>
      <vt:variant>
        <vt:lpwstr>_Toc198558732</vt:lpwstr>
      </vt:variant>
      <vt:variant>
        <vt:i4>1048635</vt:i4>
      </vt:variant>
      <vt:variant>
        <vt:i4>10</vt:i4>
      </vt:variant>
      <vt:variant>
        <vt:i4>0</vt:i4>
      </vt:variant>
      <vt:variant>
        <vt:i4>5</vt:i4>
      </vt:variant>
      <vt:variant>
        <vt:lpwstr/>
      </vt:variant>
      <vt:variant>
        <vt:lpwstr>_Toc198558731</vt:lpwstr>
      </vt:variant>
      <vt:variant>
        <vt:i4>1048635</vt:i4>
      </vt:variant>
      <vt:variant>
        <vt:i4>4</vt:i4>
      </vt:variant>
      <vt:variant>
        <vt:i4>0</vt:i4>
      </vt:variant>
      <vt:variant>
        <vt:i4>5</vt:i4>
      </vt:variant>
      <vt:variant>
        <vt:lpwstr/>
      </vt:variant>
      <vt:variant>
        <vt:lpwstr>_Toc198558730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Möller, Philip</dc:creator>
  <cp:keywords/>
  <cp:lastModifiedBy>Möller, Philip</cp:lastModifiedBy>
  <cp:revision>1440</cp:revision>
  <cp:lastPrinted>2025-06-10T09:28:00Z</cp:lastPrinted>
  <dcterms:created xsi:type="dcterms:W3CDTF">2024-07-19T22:21:00Z</dcterms:created>
  <dcterms:modified xsi:type="dcterms:W3CDTF">2026-07-03T07:23:00Z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0x01010059F5442550B21443AFC51A3C868D67C9</vt:lpwstr>
  </property>
  <property fmtid="{D5CDD505-2E9C-101B-9397-08002B2CF9AE}" pid="3" name="MediaServiceImageTags">
    <vt:lpwstr/>
  </property>
  <property fmtid="{D5CDD505-2E9C-101B-9397-08002B2CF9AE}" pid="4" name="ClassificationContentMarkingFooterShapeIds">
    <vt:lpwstr>58b51602,1bb3170b,48e47e66</vt:lpwstr>
  </property>
  <property fmtid="{D5CDD505-2E9C-101B-9397-08002B2CF9AE}" pid="5" name="ClassificationContentMarkingFooterFontProps">
    <vt:lpwstr>#ffff00,10,Calibri</vt:lpwstr>
  </property>
  <property fmtid="{D5CDD505-2E9C-101B-9397-08002B2CF9AE}" pid="6" name="ClassificationContentMarkingFooterText">
    <vt:lpwstr>TLP:AMBER</vt:lpwstr>
  </property>
  <property fmtid="{D5CDD505-2E9C-101B-9397-08002B2CF9AE}" pid="7" name="MSIP_Label_28229b8b-11d5-404d-ac2e-25b8fa9071ba_Enabled">
    <vt:lpwstr>true</vt:lpwstr>
  </property>
  <property fmtid="{D5CDD505-2E9C-101B-9397-08002B2CF9AE}" pid="8" name="MSIP_Label_28229b8b-11d5-404d-ac2e-25b8fa9071ba_SetDate">
    <vt:lpwstr>2024-07-17T07:38:48Z</vt:lpwstr>
  </property>
  <property fmtid="{D5CDD505-2E9C-101B-9397-08002B2CF9AE}" pid="9" name="MSIP_Label_28229b8b-11d5-404d-ac2e-25b8fa9071ba_Method">
    <vt:lpwstr>Standard</vt:lpwstr>
  </property>
  <property fmtid="{D5CDD505-2E9C-101B-9397-08002B2CF9AE}" pid="10" name="MSIP_Label_28229b8b-11d5-404d-ac2e-25b8fa9071ba_Name">
    <vt:lpwstr>TLP_AMBER</vt:lpwstr>
  </property>
  <property fmtid="{D5CDD505-2E9C-101B-9397-08002B2CF9AE}" pid="11" name="MSIP_Label_28229b8b-11d5-404d-ac2e-25b8fa9071ba_SiteId">
    <vt:lpwstr>b2384dae-6a36-48f8-8875-d4773e4bd132</vt:lpwstr>
  </property>
  <property fmtid="{D5CDD505-2E9C-101B-9397-08002B2CF9AE}" pid="12" name="MSIP_Label_28229b8b-11d5-404d-ac2e-25b8fa9071ba_ActionId">
    <vt:lpwstr>328a2170-7b96-4bc8-aced-d5f06476c78e</vt:lpwstr>
  </property>
  <property fmtid="{D5CDD505-2E9C-101B-9397-08002B2CF9AE}" pid="13" name="MSIP_Label_28229b8b-11d5-404d-ac2e-25b8fa9071ba_ContentBits">
    <vt:lpwstr>2</vt:lpwstr>
  </property>
</Properties>
</file>